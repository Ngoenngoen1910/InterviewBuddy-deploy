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EE2B3" w14:textId="0882B1CC" w:rsidR="009C307A" w:rsidRDefault="00397190" w:rsidP="006B24E0">
      <w:pPr>
        <w:pStyle w:val="Title"/>
        <w:spacing w:line="276" w:lineRule="auto"/>
        <w:jc w:val="right"/>
      </w:pPr>
      <w:r>
        <w:fldChar w:fldCharType="begin"/>
      </w:r>
      <w:r>
        <w:instrText xml:space="preserve"> SUBJECT  \* MERGEFORMAT </w:instrText>
      </w:r>
      <w:r>
        <w:fldChar w:fldCharType="separate"/>
      </w:r>
      <w:r>
        <w:t>InterviewBuddy</w:t>
      </w:r>
      <w:r>
        <w:fldChar w:fldCharType="end"/>
      </w:r>
    </w:p>
    <w:p w14:paraId="053BD28F" w14:textId="1DF6721A" w:rsidR="009C307A" w:rsidRDefault="00397190" w:rsidP="006B24E0">
      <w:pPr>
        <w:pStyle w:val="Title"/>
        <w:spacing w:line="276" w:lineRule="auto"/>
        <w:jc w:val="right"/>
      </w:pPr>
      <w:fldSimple w:instr="title  \* Mergeformat ">
        <w:r>
          <w:t>Use-Case Specification</w:t>
        </w:r>
      </w:fldSimple>
    </w:p>
    <w:p w14:paraId="63097025" w14:textId="77777777" w:rsidR="009C307A" w:rsidRDefault="009C307A" w:rsidP="006B24E0">
      <w:pPr>
        <w:pStyle w:val="Title"/>
        <w:spacing w:line="276" w:lineRule="auto"/>
        <w:jc w:val="right"/>
      </w:pPr>
    </w:p>
    <w:p w14:paraId="7C201E1E" w14:textId="6D1319C7" w:rsidR="009C307A" w:rsidRDefault="00630073" w:rsidP="006B24E0">
      <w:pPr>
        <w:pStyle w:val="Title"/>
        <w:spacing w:line="276" w:lineRule="auto"/>
        <w:jc w:val="right"/>
        <w:rPr>
          <w:sz w:val="28"/>
        </w:rPr>
      </w:pPr>
      <w:r>
        <w:rPr>
          <w:sz w:val="28"/>
        </w:rPr>
        <w:t>Version 1.0</w:t>
      </w:r>
    </w:p>
    <w:p w14:paraId="77306D91" w14:textId="77777777" w:rsidR="009C307A" w:rsidRDefault="009C307A" w:rsidP="006B24E0">
      <w:pPr>
        <w:spacing w:line="276" w:lineRule="auto"/>
      </w:pPr>
    </w:p>
    <w:p w14:paraId="6309C982" w14:textId="77777777" w:rsidR="009C307A" w:rsidRDefault="009C307A" w:rsidP="006B24E0">
      <w:pPr>
        <w:spacing w:line="276" w:lineRule="auto"/>
      </w:pPr>
    </w:p>
    <w:p w14:paraId="09847EC9" w14:textId="77777777" w:rsidR="009C307A" w:rsidRDefault="009C307A" w:rsidP="006B24E0">
      <w:pPr>
        <w:pStyle w:val="BodyText"/>
        <w:spacing w:line="276" w:lineRule="auto"/>
      </w:pPr>
    </w:p>
    <w:p w14:paraId="3B00907B" w14:textId="77777777" w:rsidR="009C307A" w:rsidRDefault="009C307A" w:rsidP="006B24E0">
      <w:pPr>
        <w:pStyle w:val="BodyText"/>
        <w:spacing w:line="276" w:lineRule="auto"/>
      </w:pPr>
    </w:p>
    <w:p w14:paraId="1FB37FA6" w14:textId="77777777" w:rsidR="009C307A" w:rsidRDefault="009C307A" w:rsidP="006B24E0">
      <w:pPr>
        <w:spacing w:line="276" w:lineRule="auto"/>
        <w:sectPr w:rsidR="009C307A">
          <w:headerReference w:type="default" r:id="rId8"/>
          <w:endnotePr>
            <w:numFmt w:val="decimal"/>
          </w:endnotePr>
          <w:pgSz w:w="12240" w:h="15840"/>
          <w:pgMar w:top="1440" w:right="1440" w:bottom="1440" w:left="1440" w:header="720" w:footer="720" w:gutter="0"/>
          <w:cols w:space="720"/>
          <w:vAlign w:val="center"/>
        </w:sectPr>
      </w:pPr>
    </w:p>
    <w:p w14:paraId="4434C94A" w14:textId="77777777" w:rsidR="009C307A" w:rsidRDefault="00630073" w:rsidP="006B24E0">
      <w:pPr>
        <w:pStyle w:val="Title"/>
        <w:spacing w:line="276" w:lineRule="auto"/>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9C307A" w14:paraId="170179ED" w14:textId="77777777">
        <w:tc>
          <w:tcPr>
            <w:tcW w:w="2304" w:type="dxa"/>
          </w:tcPr>
          <w:p w14:paraId="381AE863" w14:textId="77777777" w:rsidR="009C307A" w:rsidRDefault="00630073" w:rsidP="006B24E0">
            <w:pPr>
              <w:pStyle w:val="Tabletext"/>
              <w:spacing w:line="276" w:lineRule="auto"/>
              <w:jc w:val="center"/>
              <w:rPr>
                <w:b/>
              </w:rPr>
            </w:pPr>
            <w:r>
              <w:rPr>
                <w:b/>
              </w:rPr>
              <w:t>Date</w:t>
            </w:r>
          </w:p>
        </w:tc>
        <w:tc>
          <w:tcPr>
            <w:tcW w:w="1152" w:type="dxa"/>
          </w:tcPr>
          <w:p w14:paraId="7B51E2E5" w14:textId="77777777" w:rsidR="009C307A" w:rsidRDefault="00630073" w:rsidP="006B24E0">
            <w:pPr>
              <w:pStyle w:val="Tabletext"/>
              <w:spacing w:line="276" w:lineRule="auto"/>
              <w:jc w:val="center"/>
              <w:rPr>
                <w:b/>
              </w:rPr>
            </w:pPr>
            <w:r>
              <w:rPr>
                <w:b/>
              </w:rPr>
              <w:t>Version</w:t>
            </w:r>
          </w:p>
        </w:tc>
        <w:tc>
          <w:tcPr>
            <w:tcW w:w="3744" w:type="dxa"/>
          </w:tcPr>
          <w:p w14:paraId="0F7A6F98" w14:textId="77777777" w:rsidR="009C307A" w:rsidRDefault="00630073" w:rsidP="006B24E0">
            <w:pPr>
              <w:pStyle w:val="Tabletext"/>
              <w:spacing w:line="276" w:lineRule="auto"/>
              <w:jc w:val="center"/>
              <w:rPr>
                <w:b/>
              </w:rPr>
            </w:pPr>
            <w:r>
              <w:rPr>
                <w:b/>
              </w:rPr>
              <w:t>Description</w:t>
            </w:r>
          </w:p>
        </w:tc>
        <w:tc>
          <w:tcPr>
            <w:tcW w:w="2304" w:type="dxa"/>
          </w:tcPr>
          <w:p w14:paraId="6717CC32" w14:textId="77777777" w:rsidR="009C307A" w:rsidRDefault="00630073" w:rsidP="006B24E0">
            <w:pPr>
              <w:pStyle w:val="Tabletext"/>
              <w:spacing w:line="276" w:lineRule="auto"/>
              <w:jc w:val="center"/>
              <w:rPr>
                <w:b/>
              </w:rPr>
            </w:pPr>
            <w:r>
              <w:rPr>
                <w:b/>
              </w:rPr>
              <w:t>Author</w:t>
            </w:r>
          </w:p>
        </w:tc>
      </w:tr>
      <w:tr w:rsidR="009C307A" w14:paraId="2C21BB8A" w14:textId="77777777">
        <w:tc>
          <w:tcPr>
            <w:tcW w:w="2304" w:type="dxa"/>
          </w:tcPr>
          <w:p w14:paraId="2EAF31D2" w14:textId="2A235E14" w:rsidR="009C307A" w:rsidRDefault="00397190" w:rsidP="006B24E0">
            <w:pPr>
              <w:pStyle w:val="Tabletext"/>
              <w:spacing w:line="276" w:lineRule="auto"/>
            </w:pPr>
            <w:r>
              <w:t>22/Oct/26</w:t>
            </w:r>
          </w:p>
        </w:tc>
        <w:tc>
          <w:tcPr>
            <w:tcW w:w="1152" w:type="dxa"/>
          </w:tcPr>
          <w:p w14:paraId="12170C06" w14:textId="4298DF3D" w:rsidR="009C307A" w:rsidRDefault="00397190" w:rsidP="006B24E0">
            <w:pPr>
              <w:pStyle w:val="Tabletext"/>
              <w:spacing w:line="276" w:lineRule="auto"/>
            </w:pPr>
            <w:r>
              <w:t>1.0</w:t>
            </w:r>
          </w:p>
        </w:tc>
        <w:tc>
          <w:tcPr>
            <w:tcW w:w="3744" w:type="dxa"/>
          </w:tcPr>
          <w:p w14:paraId="193507A4" w14:textId="59C5EC45" w:rsidR="009C307A" w:rsidRDefault="00C378BB" w:rsidP="006B24E0">
            <w:pPr>
              <w:pStyle w:val="Tabletext"/>
              <w:spacing w:line="276" w:lineRule="auto"/>
            </w:pPr>
            <w:r w:rsidRPr="00C378BB">
              <w:t>Initial draft (Sprint 2, Week 3): actors, use-case diagram for features F1–F11, use-case list with descriptions, and full specifications of UC-02 Log in, UC-04 Analyze CV–JD fit and UC-05 Set up mock interview.</w:t>
            </w:r>
          </w:p>
        </w:tc>
        <w:tc>
          <w:tcPr>
            <w:tcW w:w="2304" w:type="dxa"/>
          </w:tcPr>
          <w:p w14:paraId="2272E0AB" w14:textId="6CC93D07" w:rsidR="009C307A" w:rsidRDefault="00397190" w:rsidP="006B24E0">
            <w:pPr>
              <w:pStyle w:val="Tabletext"/>
              <w:spacing w:line="276" w:lineRule="auto"/>
            </w:pPr>
            <w:r>
              <w:t>Dao Ngoc Chung Nguyen</w:t>
            </w:r>
          </w:p>
        </w:tc>
      </w:tr>
      <w:tr w:rsidR="009C307A" w14:paraId="5DC960BC" w14:textId="77777777">
        <w:tc>
          <w:tcPr>
            <w:tcW w:w="2304" w:type="dxa"/>
          </w:tcPr>
          <w:p w14:paraId="2524788C" w14:textId="77777777" w:rsidR="009C307A" w:rsidRDefault="009C307A" w:rsidP="006B24E0">
            <w:pPr>
              <w:pStyle w:val="Tabletext"/>
              <w:spacing w:line="276" w:lineRule="auto"/>
            </w:pPr>
          </w:p>
        </w:tc>
        <w:tc>
          <w:tcPr>
            <w:tcW w:w="1152" w:type="dxa"/>
          </w:tcPr>
          <w:p w14:paraId="03315D6B" w14:textId="77777777" w:rsidR="009C307A" w:rsidRDefault="009C307A" w:rsidP="006B24E0">
            <w:pPr>
              <w:pStyle w:val="Tabletext"/>
              <w:spacing w:line="276" w:lineRule="auto"/>
            </w:pPr>
          </w:p>
        </w:tc>
        <w:tc>
          <w:tcPr>
            <w:tcW w:w="3744" w:type="dxa"/>
          </w:tcPr>
          <w:p w14:paraId="17D97B16" w14:textId="77777777" w:rsidR="009C307A" w:rsidRDefault="009C307A" w:rsidP="006B24E0">
            <w:pPr>
              <w:pStyle w:val="Tabletext"/>
              <w:spacing w:line="276" w:lineRule="auto"/>
            </w:pPr>
          </w:p>
        </w:tc>
        <w:tc>
          <w:tcPr>
            <w:tcW w:w="2304" w:type="dxa"/>
          </w:tcPr>
          <w:p w14:paraId="0D53AABA" w14:textId="77777777" w:rsidR="009C307A" w:rsidRDefault="009C307A" w:rsidP="006B24E0">
            <w:pPr>
              <w:pStyle w:val="Tabletext"/>
              <w:spacing w:line="276" w:lineRule="auto"/>
            </w:pPr>
          </w:p>
        </w:tc>
      </w:tr>
      <w:tr w:rsidR="009C307A" w14:paraId="03AD4686" w14:textId="77777777">
        <w:tc>
          <w:tcPr>
            <w:tcW w:w="2304" w:type="dxa"/>
          </w:tcPr>
          <w:p w14:paraId="1190EADC" w14:textId="77777777" w:rsidR="009C307A" w:rsidRDefault="009C307A" w:rsidP="006B24E0">
            <w:pPr>
              <w:pStyle w:val="Tabletext"/>
              <w:spacing w:line="276" w:lineRule="auto"/>
            </w:pPr>
          </w:p>
        </w:tc>
        <w:tc>
          <w:tcPr>
            <w:tcW w:w="1152" w:type="dxa"/>
          </w:tcPr>
          <w:p w14:paraId="7F8EB63C" w14:textId="77777777" w:rsidR="009C307A" w:rsidRDefault="009C307A" w:rsidP="006B24E0">
            <w:pPr>
              <w:pStyle w:val="Tabletext"/>
              <w:spacing w:line="276" w:lineRule="auto"/>
            </w:pPr>
          </w:p>
        </w:tc>
        <w:tc>
          <w:tcPr>
            <w:tcW w:w="3744" w:type="dxa"/>
          </w:tcPr>
          <w:p w14:paraId="20F22478" w14:textId="77777777" w:rsidR="009C307A" w:rsidRDefault="009C307A" w:rsidP="006B24E0">
            <w:pPr>
              <w:pStyle w:val="Tabletext"/>
              <w:spacing w:line="276" w:lineRule="auto"/>
            </w:pPr>
          </w:p>
        </w:tc>
        <w:tc>
          <w:tcPr>
            <w:tcW w:w="2304" w:type="dxa"/>
          </w:tcPr>
          <w:p w14:paraId="046DCF10" w14:textId="77777777" w:rsidR="009C307A" w:rsidRDefault="009C307A" w:rsidP="006B24E0">
            <w:pPr>
              <w:pStyle w:val="Tabletext"/>
              <w:spacing w:line="276" w:lineRule="auto"/>
            </w:pPr>
          </w:p>
        </w:tc>
      </w:tr>
      <w:tr w:rsidR="009C307A" w14:paraId="665BCDB7" w14:textId="77777777">
        <w:tc>
          <w:tcPr>
            <w:tcW w:w="2304" w:type="dxa"/>
          </w:tcPr>
          <w:p w14:paraId="29772E84" w14:textId="77777777" w:rsidR="009C307A" w:rsidRDefault="009C307A" w:rsidP="006B24E0">
            <w:pPr>
              <w:pStyle w:val="Tabletext"/>
              <w:spacing w:line="276" w:lineRule="auto"/>
            </w:pPr>
          </w:p>
        </w:tc>
        <w:tc>
          <w:tcPr>
            <w:tcW w:w="1152" w:type="dxa"/>
          </w:tcPr>
          <w:p w14:paraId="5C403B65" w14:textId="77777777" w:rsidR="009C307A" w:rsidRDefault="0092485E" w:rsidP="006B24E0">
            <w:pPr>
              <w:pStyle w:val="Tabletext"/>
              <w:spacing w:line="276" w:lineRule="auto"/>
            </w:pPr>
            <w:r>
              <w:t xml:space="preserve"> </w:t>
            </w:r>
          </w:p>
        </w:tc>
        <w:tc>
          <w:tcPr>
            <w:tcW w:w="3744" w:type="dxa"/>
          </w:tcPr>
          <w:p w14:paraId="2733696F" w14:textId="77777777" w:rsidR="009C307A" w:rsidRDefault="009C307A" w:rsidP="006B24E0">
            <w:pPr>
              <w:pStyle w:val="Tabletext"/>
              <w:spacing w:line="276" w:lineRule="auto"/>
            </w:pPr>
          </w:p>
        </w:tc>
        <w:tc>
          <w:tcPr>
            <w:tcW w:w="2304" w:type="dxa"/>
          </w:tcPr>
          <w:p w14:paraId="7A6095B2" w14:textId="77777777" w:rsidR="009C307A" w:rsidRDefault="009C307A" w:rsidP="006B24E0">
            <w:pPr>
              <w:pStyle w:val="Tabletext"/>
              <w:spacing w:line="276" w:lineRule="auto"/>
            </w:pPr>
          </w:p>
        </w:tc>
      </w:tr>
    </w:tbl>
    <w:p w14:paraId="6AEFCFA7" w14:textId="77777777" w:rsidR="009C307A" w:rsidRDefault="009C307A" w:rsidP="006B24E0">
      <w:pPr>
        <w:spacing w:line="276" w:lineRule="auto"/>
      </w:pPr>
    </w:p>
    <w:p w14:paraId="0CFE2245" w14:textId="77777777" w:rsidR="009C307A" w:rsidRDefault="00630073" w:rsidP="006B24E0">
      <w:pPr>
        <w:pStyle w:val="Title"/>
        <w:spacing w:line="276" w:lineRule="auto"/>
      </w:pPr>
      <w:r>
        <w:br w:type="page"/>
      </w:r>
      <w:r>
        <w:lastRenderedPageBreak/>
        <w:t>Table of Contents</w:t>
      </w:r>
    </w:p>
    <w:p w14:paraId="23BA1FDD" w14:textId="18F0D30E" w:rsidR="004E0999" w:rsidRDefault="00630073">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4E0999">
        <w:rPr>
          <w:noProof/>
        </w:rPr>
        <w:t>1.</w:t>
      </w:r>
      <w:r w:rsidR="004E0999">
        <w:rPr>
          <w:rFonts w:asciiTheme="minorHAnsi" w:eastAsiaTheme="minorEastAsia" w:hAnsiTheme="minorHAnsi" w:cstheme="minorBidi"/>
          <w:noProof/>
          <w:kern w:val="2"/>
          <w:sz w:val="24"/>
          <w:szCs w:val="24"/>
          <w14:ligatures w14:val="standardContextual"/>
        </w:rPr>
        <w:tab/>
      </w:r>
      <w:r w:rsidR="004E0999">
        <w:rPr>
          <w:noProof/>
        </w:rPr>
        <w:t>Use-case Model</w:t>
      </w:r>
      <w:r w:rsidR="004E0999">
        <w:rPr>
          <w:noProof/>
        </w:rPr>
        <w:tab/>
      </w:r>
      <w:r w:rsidR="004E0999">
        <w:rPr>
          <w:noProof/>
        </w:rPr>
        <w:fldChar w:fldCharType="begin"/>
      </w:r>
      <w:r w:rsidR="004E0999">
        <w:rPr>
          <w:noProof/>
        </w:rPr>
        <w:instrText xml:space="preserve"> PAGEREF _Toc243659135 \h </w:instrText>
      </w:r>
      <w:r w:rsidR="004E0999">
        <w:rPr>
          <w:noProof/>
        </w:rPr>
      </w:r>
      <w:r w:rsidR="004E0999">
        <w:rPr>
          <w:noProof/>
        </w:rPr>
        <w:fldChar w:fldCharType="separate"/>
      </w:r>
      <w:r w:rsidR="004E0999">
        <w:rPr>
          <w:noProof/>
        </w:rPr>
        <w:t>4</w:t>
      </w:r>
      <w:r w:rsidR="004E0999">
        <w:rPr>
          <w:noProof/>
        </w:rPr>
        <w:fldChar w:fldCharType="end"/>
      </w:r>
    </w:p>
    <w:p w14:paraId="36653595" w14:textId="7278AC85" w:rsidR="004E0999" w:rsidRDefault="004E0999">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1.1 Actors</w:t>
      </w:r>
      <w:r>
        <w:rPr>
          <w:noProof/>
        </w:rPr>
        <w:tab/>
      </w:r>
      <w:r>
        <w:rPr>
          <w:noProof/>
        </w:rPr>
        <w:fldChar w:fldCharType="begin"/>
      </w:r>
      <w:r>
        <w:rPr>
          <w:noProof/>
        </w:rPr>
        <w:instrText xml:space="preserve"> PAGEREF _Toc243659136 \h </w:instrText>
      </w:r>
      <w:r>
        <w:rPr>
          <w:noProof/>
        </w:rPr>
      </w:r>
      <w:r>
        <w:rPr>
          <w:noProof/>
        </w:rPr>
        <w:fldChar w:fldCharType="separate"/>
      </w:r>
      <w:r>
        <w:rPr>
          <w:noProof/>
        </w:rPr>
        <w:t>4</w:t>
      </w:r>
      <w:r>
        <w:rPr>
          <w:noProof/>
        </w:rPr>
        <w:fldChar w:fldCharType="end"/>
      </w:r>
    </w:p>
    <w:p w14:paraId="63C555DD" w14:textId="254BA04F" w:rsidR="004E0999" w:rsidRDefault="004E0999">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1.2 Use-case Diagram</w:t>
      </w:r>
      <w:r>
        <w:rPr>
          <w:noProof/>
        </w:rPr>
        <w:tab/>
      </w:r>
      <w:r>
        <w:rPr>
          <w:noProof/>
        </w:rPr>
        <w:fldChar w:fldCharType="begin"/>
      </w:r>
      <w:r>
        <w:rPr>
          <w:noProof/>
        </w:rPr>
        <w:instrText xml:space="preserve"> PAGEREF _Toc243659137 \h </w:instrText>
      </w:r>
      <w:r>
        <w:rPr>
          <w:noProof/>
        </w:rPr>
      </w:r>
      <w:r>
        <w:rPr>
          <w:noProof/>
        </w:rPr>
        <w:fldChar w:fldCharType="separate"/>
      </w:r>
      <w:r>
        <w:rPr>
          <w:noProof/>
        </w:rPr>
        <w:t>5</w:t>
      </w:r>
      <w:r>
        <w:rPr>
          <w:noProof/>
        </w:rPr>
        <w:fldChar w:fldCharType="end"/>
      </w:r>
    </w:p>
    <w:p w14:paraId="247BFD17" w14:textId="18614AD6" w:rsidR="004E0999" w:rsidRDefault="004E0999">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1.3 Use-case List and Descriptions</w:t>
      </w:r>
      <w:r>
        <w:rPr>
          <w:noProof/>
        </w:rPr>
        <w:tab/>
      </w:r>
      <w:r>
        <w:rPr>
          <w:noProof/>
        </w:rPr>
        <w:fldChar w:fldCharType="begin"/>
      </w:r>
      <w:r>
        <w:rPr>
          <w:noProof/>
        </w:rPr>
        <w:instrText xml:space="preserve"> PAGEREF _Toc243659138 \h </w:instrText>
      </w:r>
      <w:r>
        <w:rPr>
          <w:noProof/>
        </w:rPr>
      </w:r>
      <w:r>
        <w:rPr>
          <w:noProof/>
        </w:rPr>
        <w:fldChar w:fldCharType="separate"/>
      </w:r>
      <w:r>
        <w:rPr>
          <w:noProof/>
        </w:rPr>
        <w:t>6</w:t>
      </w:r>
      <w:r>
        <w:rPr>
          <w:noProof/>
        </w:rPr>
        <w:fldChar w:fldCharType="end"/>
      </w:r>
    </w:p>
    <w:p w14:paraId="43A93438" w14:textId="5022A3EB" w:rsidR="004E0999" w:rsidRDefault="004E0999">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Use-case Specifications</w:t>
      </w:r>
      <w:r>
        <w:rPr>
          <w:noProof/>
        </w:rPr>
        <w:tab/>
      </w:r>
      <w:r>
        <w:rPr>
          <w:noProof/>
        </w:rPr>
        <w:fldChar w:fldCharType="begin"/>
      </w:r>
      <w:r>
        <w:rPr>
          <w:noProof/>
        </w:rPr>
        <w:instrText xml:space="preserve"> PAGEREF _Toc243659139 \h </w:instrText>
      </w:r>
      <w:r>
        <w:rPr>
          <w:noProof/>
        </w:rPr>
      </w:r>
      <w:r>
        <w:rPr>
          <w:noProof/>
        </w:rPr>
        <w:fldChar w:fldCharType="separate"/>
      </w:r>
      <w:r>
        <w:rPr>
          <w:noProof/>
        </w:rPr>
        <w:t>8</w:t>
      </w:r>
      <w:r>
        <w:rPr>
          <w:noProof/>
        </w:rPr>
        <w:fldChar w:fldCharType="end"/>
      </w:r>
    </w:p>
    <w:p w14:paraId="4D453284" w14:textId="378EBD51" w:rsidR="004E0999" w:rsidRDefault="004E0999">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2.1 Use-case: Log in</w:t>
      </w:r>
      <w:r>
        <w:rPr>
          <w:noProof/>
        </w:rPr>
        <w:tab/>
      </w:r>
      <w:r>
        <w:rPr>
          <w:noProof/>
        </w:rPr>
        <w:fldChar w:fldCharType="begin"/>
      </w:r>
      <w:r>
        <w:rPr>
          <w:noProof/>
        </w:rPr>
        <w:instrText xml:space="preserve"> PAGEREF _Toc243659140 \h </w:instrText>
      </w:r>
      <w:r>
        <w:rPr>
          <w:noProof/>
        </w:rPr>
      </w:r>
      <w:r>
        <w:rPr>
          <w:noProof/>
        </w:rPr>
        <w:fldChar w:fldCharType="separate"/>
      </w:r>
      <w:r>
        <w:rPr>
          <w:noProof/>
        </w:rPr>
        <w:t>8</w:t>
      </w:r>
      <w:r>
        <w:rPr>
          <w:noProof/>
        </w:rPr>
        <w:fldChar w:fldCharType="end"/>
      </w:r>
    </w:p>
    <w:p w14:paraId="72AFDA8D" w14:textId="2C34B1CD" w:rsidR="004E0999" w:rsidRDefault="004E0999">
      <w:pPr>
        <w:pStyle w:val="TOC2"/>
        <w:tabs>
          <w:tab w:val="left" w:pos="1000"/>
        </w:tabs>
        <w:rPr>
          <w:rFonts w:asciiTheme="minorHAnsi" w:eastAsiaTheme="minorEastAsia" w:hAnsiTheme="minorHAnsi" w:cstheme="minorBidi"/>
          <w:noProof/>
          <w:kern w:val="2"/>
          <w:sz w:val="24"/>
          <w:szCs w:val="24"/>
          <w14:ligatures w14:val="standardContextual"/>
        </w:rPr>
      </w:pPr>
      <w:r w:rsidRPr="00E72DB1">
        <w:rPr>
          <w:rFonts w:eastAsia="Arial" w:cs="Arial"/>
          <w:noProof/>
        </w:rPr>
        <w:t>2.2</w:t>
      </w:r>
      <w:r>
        <w:rPr>
          <w:rFonts w:asciiTheme="minorHAnsi" w:eastAsiaTheme="minorEastAsia" w:hAnsiTheme="minorHAnsi" w:cstheme="minorBidi"/>
          <w:noProof/>
          <w:kern w:val="2"/>
          <w:sz w:val="24"/>
          <w:szCs w:val="24"/>
          <w14:ligatures w14:val="standardContextual"/>
        </w:rPr>
        <w:tab/>
      </w:r>
      <w:r w:rsidRPr="00E72DB1">
        <w:rPr>
          <w:rFonts w:eastAsia="Arial" w:cs="Arial"/>
          <w:noProof/>
        </w:rPr>
        <w:t>2.2 Use-case: Analyze CV–JD fit</w:t>
      </w:r>
      <w:r>
        <w:rPr>
          <w:noProof/>
        </w:rPr>
        <w:tab/>
      </w:r>
      <w:r>
        <w:rPr>
          <w:noProof/>
        </w:rPr>
        <w:fldChar w:fldCharType="begin"/>
      </w:r>
      <w:r>
        <w:rPr>
          <w:noProof/>
        </w:rPr>
        <w:instrText xml:space="preserve"> PAGEREF _Toc243659141 \h </w:instrText>
      </w:r>
      <w:r>
        <w:rPr>
          <w:noProof/>
        </w:rPr>
      </w:r>
      <w:r>
        <w:rPr>
          <w:noProof/>
        </w:rPr>
        <w:fldChar w:fldCharType="separate"/>
      </w:r>
      <w:r>
        <w:rPr>
          <w:noProof/>
        </w:rPr>
        <w:t>10</w:t>
      </w:r>
      <w:r>
        <w:rPr>
          <w:noProof/>
        </w:rPr>
        <w:fldChar w:fldCharType="end"/>
      </w:r>
    </w:p>
    <w:p w14:paraId="5F6042F0" w14:textId="17E20892" w:rsidR="004E0999" w:rsidRDefault="004E0999">
      <w:pPr>
        <w:pStyle w:val="TOC2"/>
        <w:tabs>
          <w:tab w:val="left" w:pos="1000"/>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2.3 Use-case: Set up mock interview</w:t>
      </w:r>
      <w:r>
        <w:rPr>
          <w:noProof/>
        </w:rPr>
        <w:tab/>
      </w:r>
      <w:r>
        <w:rPr>
          <w:noProof/>
        </w:rPr>
        <w:fldChar w:fldCharType="begin"/>
      </w:r>
      <w:r>
        <w:rPr>
          <w:noProof/>
        </w:rPr>
        <w:instrText xml:space="preserve"> PAGEREF _Toc243659142 \h </w:instrText>
      </w:r>
      <w:r>
        <w:rPr>
          <w:noProof/>
        </w:rPr>
      </w:r>
      <w:r>
        <w:rPr>
          <w:noProof/>
        </w:rPr>
        <w:fldChar w:fldCharType="separate"/>
      </w:r>
      <w:r>
        <w:rPr>
          <w:noProof/>
        </w:rPr>
        <w:t>12</w:t>
      </w:r>
      <w:r>
        <w:rPr>
          <w:noProof/>
        </w:rPr>
        <w:fldChar w:fldCharType="end"/>
      </w:r>
    </w:p>
    <w:p w14:paraId="75F4F8EC" w14:textId="0AF4EACD" w:rsidR="004E3DCC" w:rsidRDefault="00630073" w:rsidP="006B24E0">
      <w:pPr>
        <w:spacing w:line="276" w:lineRule="auto"/>
      </w:pPr>
      <w:r>
        <w:fldChar w:fldCharType="end"/>
      </w:r>
      <w:r>
        <w:br w:type="page"/>
      </w:r>
    </w:p>
    <w:p w14:paraId="51FE6E71" w14:textId="77777777" w:rsidR="004E3DCC" w:rsidRDefault="004E3DCC" w:rsidP="006B24E0">
      <w:pPr>
        <w:pStyle w:val="Heading1"/>
        <w:spacing w:line="276" w:lineRule="auto"/>
      </w:pPr>
      <w:bookmarkStart w:id="0" w:name="_Toc243659135"/>
      <w:r>
        <w:lastRenderedPageBreak/>
        <w:t>Use-case Model</w:t>
      </w:r>
      <w:bookmarkEnd w:id="0"/>
    </w:p>
    <w:p w14:paraId="7D5E40AC" w14:textId="5C9867CF" w:rsidR="00C378BB" w:rsidRDefault="00C378BB" w:rsidP="006B24E0">
      <w:pPr>
        <w:spacing w:line="276" w:lineRule="auto"/>
      </w:pPr>
      <w:r w:rsidRPr="00C378BB">
        <w:t xml:space="preserve">This document describes how users interact with InterviewBuddy, an AI-powered mock-interview website. Section 1 presents the actors, the use-case diagram for the eleven features (F1–F11) of the Vision Document and a short description of every use case. Section 2 gives the full specification of the three core use cases of this first draft: Log in, Analyze CV–JD fit and </w:t>
      </w:r>
      <w:proofErr w:type="gramStart"/>
      <w:r w:rsidRPr="00C378BB">
        <w:t>Set</w:t>
      </w:r>
      <w:proofErr w:type="gramEnd"/>
      <w:r w:rsidRPr="00C378BB">
        <w:t xml:space="preserve"> up mock interview. The other specifications will be added in the next version.</w:t>
      </w:r>
    </w:p>
    <w:p w14:paraId="7BB97883" w14:textId="3030D642" w:rsidR="00C378BB" w:rsidRDefault="00C378BB" w:rsidP="006B24E0">
      <w:pPr>
        <w:pStyle w:val="Heading2"/>
        <w:spacing w:line="276" w:lineRule="auto"/>
      </w:pPr>
      <w:bookmarkStart w:id="1" w:name="_Toc243659136"/>
      <w:r>
        <w:t>1.1 Actors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360"/>
      </w:tblGrid>
      <w:tr w:rsidR="003E73FF" w14:paraId="34AF6E1C" w14:textId="77777777" w:rsidTr="003E73FF">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70" w:type="dxa"/>
              <w:left w:w="110" w:type="dxa"/>
              <w:bottom w:w="70" w:type="dxa"/>
              <w:right w:w="110" w:type="dxa"/>
            </w:tcMar>
          </w:tcPr>
          <w:p w14:paraId="34D9428C" w14:textId="77777777" w:rsidR="003E73FF" w:rsidRPr="003E73FF" w:rsidRDefault="003E73FF" w:rsidP="006B24E0">
            <w:pPr>
              <w:spacing w:after="40" w:line="276" w:lineRule="auto"/>
              <w:rPr>
                <w:b/>
                <w:bCs/>
              </w:rPr>
            </w:pPr>
            <w:r w:rsidRPr="003E73FF">
              <w:rPr>
                <w:b/>
                <w:bCs/>
              </w:rPr>
              <w:t>Actor</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70" w:type="dxa"/>
              <w:left w:w="110" w:type="dxa"/>
              <w:bottom w:w="70" w:type="dxa"/>
              <w:right w:w="110" w:type="dxa"/>
            </w:tcMar>
          </w:tcPr>
          <w:p w14:paraId="0DDAD465" w14:textId="77777777" w:rsidR="003E73FF" w:rsidRPr="003E73FF" w:rsidRDefault="003E73FF" w:rsidP="006B24E0">
            <w:pPr>
              <w:spacing w:after="40" w:line="276" w:lineRule="auto"/>
              <w:rPr>
                <w:b/>
                <w:bCs/>
              </w:rPr>
            </w:pPr>
            <w:r w:rsidRPr="003E73FF">
              <w:rPr>
                <w:b/>
                <w:bCs/>
              </w:rPr>
              <w:t>Type</w:t>
            </w:r>
          </w:p>
        </w:tc>
        <w:tc>
          <w:tcPr>
            <w:tcW w:w="536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70" w:type="dxa"/>
              <w:left w:w="110" w:type="dxa"/>
              <w:bottom w:w="70" w:type="dxa"/>
              <w:right w:w="110" w:type="dxa"/>
            </w:tcMar>
          </w:tcPr>
          <w:p w14:paraId="1F12F0DF" w14:textId="77777777" w:rsidR="003E73FF" w:rsidRPr="003E73FF" w:rsidRDefault="003E73FF" w:rsidP="006B24E0">
            <w:pPr>
              <w:spacing w:after="40" w:line="276" w:lineRule="auto"/>
              <w:rPr>
                <w:b/>
                <w:bCs/>
              </w:rPr>
            </w:pPr>
            <w:r w:rsidRPr="003E73FF">
              <w:rPr>
                <w:b/>
                <w:bCs/>
              </w:rPr>
              <w:t>Description</w:t>
            </w:r>
          </w:p>
        </w:tc>
      </w:tr>
      <w:tr w:rsidR="003E73FF" w14:paraId="5F4AB377" w14:textId="77777777" w:rsidTr="005E38D8">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1FEC82" w14:textId="77777777" w:rsidR="003E73FF" w:rsidRDefault="003E73FF" w:rsidP="006B24E0">
            <w:pPr>
              <w:spacing w:after="40" w:line="276" w:lineRule="auto"/>
            </w:pPr>
            <w:r w:rsidRPr="003E73FF">
              <w:t>Candidate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C103E0" w14:textId="77777777" w:rsidR="003E73FF" w:rsidRDefault="003E73FF" w:rsidP="006B24E0">
            <w:pPr>
              <w:spacing w:after="40" w:line="276" w:lineRule="auto"/>
            </w:pPr>
            <w:r w:rsidRPr="003E73FF">
              <w:t>Primary</w:t>
            </w:r>
          </w:p>
        </w:tc>
        <w:tc>
          <w:tcPr>
            <w:tcW w:w="5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BEA19C" w14:textId="77777777" w:rsidR="003E73FF" w:rsidRDefault="003E73FF" w:rsidP="006B24E0">
            <w:pPr>
              <w:spacing w:after="40" w:line="276" w:lineRule="auto"/>
            </w:pPr>
            <w:r w:rsidRPr="003E73FF">
              <w:t>A third- or fourth-year student or recent graduate preparing for an internship or first job. Creates a profile, analyzes a CV against a job description, runs mock interviews, reviews feedback and reports, practises weak areas and tracks progress.</w:t>
            </w:r>
          </w:p>
        </w:tc>
      </w:tr>
      <w:tr w:rsidR="003E73FF" w14:paraId="101C67B9" w14:textId="77777777" w:rsidTr="005E38D8">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D3B53F" w14:textId="77777777" w:rsidR="003E73FF" w:rsidRDefault="003E73FF" w:rsidP="006B24E0">
            <w:pPr>
              <w:spacing w:after="40" w:line="276" w:lineRule="auto"/>
            </w:pPr>
            <w:r w:rsidRPr="003E73FF">
              <w:t>Career Changer</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7DD03A3" w14:textId="77777777" w:rsidR="003E73FF" w:rsidRDefault="003E73FF" w:rsidP="006B24E0">
            <w:pPr>
              <w:spacing w:after="40" w:line="276" w:lineRule="auto"/>
            </w:pPr>
            <w:r w:rsidRPr="003E73FF">
              <w:t>Primary</w:t>
            </w:r>
          </w:p>
        </w:tc>
        <w:tc>
          <w:tcPr>
            <w:tcW w:w="5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E13E36" w14:textId="77777777" w:rsidR="003E73FF" w:rsidRDefault="003E73FF" w:rsidP="006B24E0">
            <w:pPr>
              <w:spacing w:after="40" w:line="276" w:lineRule="auto"/>
            </w:pPr>
            <w:r w:rsidRPr="003E73FF">
              <w:t>A person with work experience who wants to change jobs or fields. A specialization of Candidate: uses the same use cases (usually with a higher difficulty level).</w:t>
            </w:r>
          </w:p>
        </w:tc>
      </w:tr>
      <w:tr w:rsidR="003E73FF" w14:paraId="6CD13CE0" w14:textId="77777777" w:rsidTr="005E38D8">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C3F056" w14:textId="77777777" w:rsidR="003E73FF" w:rsidRDefault="003E73FF" w:rsidP="006B24E0">
            <w:pPr>
              <w:spacing w:after="40" w:line="276" w:lineRule="auto"/>
            </w:pPr>
            <w:r w:rsidRPr="003E73FF">
              <w:t>Mentor / Reviewer</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E7DBB2" w14:textId="77777777" w:rsidR="003E73FF" w:rsidRDefault="003E73FF" w:rsidP="006B24E0">
            <w:pPr>
              <w:spacing w:after="40" w:line="276" w:lineRule="auto"/>
            </w:pPr>
            <w:r w:rsidRPr="003E73FF">
              <w:t>Primary</w:t>
            </w:r>
          </w:p>
        </w:tc>
        <w:tc>
          <w:tcPr>
            <w:tcW w:w="5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E42E4E" w14:textId="77777777" w:rsidR="003E73FF" w:rsidRDefault="003E73FF" w:rsidP="006B24E0">
            <w:pPr>
              <w:spacing w:after="40" w:line="276" w:lineRule="auto"/>
            </w:pPr>
            <w:r w:rsidRPr="003E73FF">
              <w:t>A lecturer, senior, friend or career advisor who receives a read-only report link from a Candidate. Does not need an account.</w:t>
            </w:r>
          </w:p>
        </w:tc>
      </w:tr>
      <w:tr w:rsidR="003E73FF" w14:paraId="35039DFC" w14:textId="77777777" w:rsidTr="005E38D8">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1955B6" w14:textId="77777777" w:rsidR="003E73FF" w:rsidRDefault="003E73FF" w:rsidP="006B24E0">
            <w:pPr>
              <w:spacing w:after="40" w:line="276" w:lineRule="auto"/>
            </w:pPr>
            <w:r w:rsidRPr="003E73FF">
              <w:t>AI service (Google Gemini API)</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F9F62B" w14:textId="77777777" w:rsidR="003E73FF" w:rsidRDefault="003E73FF" w:rsidP="006B24E0">
            <w:pPr>
              <w:spacing w:after="40" w:line="276" w:lineRule="auto"/>
            </w:pPr>
            <w:r w:rsidRPr="003E73FF">
              <w:t>Secondary (external system)</w:t>
            </w:r>
          </w:p>
        </w:tc>
        <w:tc>
          <w:tcPr>
            <w:tcW w:w="5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659B4C" w14:textId="77777777" w:rsidR="003E73FF" w:rsidRDefault="003E73FF" w:rsidP="006B24E0">
            <w:pPr>
              <w:spacing w:after="40" w:line="276" w:lineRule="auto"/>
            </w:pPr>
            <w:r w:rsidRPr="003E73FF">
              <w:t>Extracts and compares skills, generates questions and follow-ups, scores answers, writes feedback and builds practice plans.</w:t>
            </w:r>
          </w:p>
        </w:tc>
      </w:tr>
      <w:tr w:rsidR="003E73FF" w14:paraId="74A119ED" w14:textId="77777777" w:rsidTr="005E38D8">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D08B2F" w14:textId="77777777" w:rsidR="003E73FF" w:rsidRDefault="003E73FF" w:rsidP="006B24E0">
            <w:pPr>
              <w:spacing w:after="40" w:line="276" w:lineRule="auto"/>
            </w:pPr>
            <w:r w:rsidRPr="003E73FF">
              <w:t>Authentication service (Supabase Auth, Google sign-in)</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788494" w14:textId="77777777" w:rsidR="003E73FF" w:rsidRDefault="003E73FF" w:rsidP="006B24E0">
            <w:pPr>
              <w:spacing w:after="40" w:line="276" w:lineRule="auto"/>
            </w:pPr>
            <w:r w:rsidRPr="003E73FF">
              <w:t>Secondary (external system)</w:t>
            </w:r>
          </w:p>
        </w:tc>
        <w:tc>
          <w:tcPr>
            <w:tcW w:w="5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83214B" w14:textId="77777777" w:rsidR="003E73FF" w:rsidRDefault="003E73FF" w:rsidP="006B24E0">
            <w:pPr>
              <w:spacing w:after="40" w:line="276" w:lineRule="auto"/>
            </w:pPr>
            <w:r w:rsidRPr="003E73FF">
              <w:t>Registers users and verifies email/password and Google sign-in.</w:t>
            </w:r>
          </w:p>
        </w:tc>
      </w:tr>
    </w:tbl>
    <w:p w14:paraId="466892EC" w14:textId="77777777" w:rsidR="003E73FF" w:rsidRPr="003E73FF" w:rsidRDefault="003E73FF" w:rsidP="006B24E0">
      <w:pPr>
        <w:spacing w:line="276" w:lineRule="auto"/>
      </w:pPr>
    </w:p>
    <w:p w14:paraId="259D3707" w14:textId="7529BC81" w:rsidR="00C378BB" w:rsidRPr="00C378BB" w:rsidRDefault="00C378BB" w:rsidP="006B24E0">
      <w:pPr>
        <w:pStyle w:val="Heading2"/>
        <w:spacing w:line="276" w:lineRule="auto"/>
      </w:pPr>
      <w:bookmarkStart w:id="2" w:name="_Toc243659137"/>
      <w:r w:rsidRPr="00C378BB">
        <w:lastRenderedPageBreak/>
        <w:t>1.2 Use-case Diagram</w:t>
      </w:r>
      <w:bookmarkEnd w:id="2"/>
    </w:p>
    <w:p w14:paraId="2E42D91E" w14:textId="52C60CCF" w:rsidR="004E3DCC" w:rsidRDefault="00C378BB" w:rsidP="006B24E0">
      <w:pPr>
        <w:spacing w:line="276" w:lineRule="auto"/>
        <w:jc w:val="center"/>
      </w:pPr>
      <w:r>
        <w:rPr>
          <w:noProof/>
        </w:rPr>
        <w:drawing>
          <wp:inline distT="0" distB="0" distL="0" distR="0" wp14:anchorId="12E64D8C" wp14:editId="2839C05D">
            <wp:extent cx="4762500" cy="6600825"/>
            <wp:effectExtent l="0" t="0" r="0" b="0"/>
            <wp:docPr id="1" name="usecase" descr="Use-case diagram of InterviewBuddy for features F1 to F11"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6600825"/>
                    </a:xfrm>
                    <a:prstGeom prst="rect">
                      <a:avLst/>
                    </a:prstGeom>
                  </pic:spPr>
                </pic:pic>
              </a:graphicData>
            </a:graphic>
          </wp:inline>
        </w:drawing>
      </w:r>
    </w:p>
    <w:p w14:paraId="4021C4F8" w14:textId="527CA19E" w:rsidR="00C378BB" w:rsidRPr="003E73FF" w:rsidRDefault="00C378BB" w:rsidP="006B24E0">
      <w:pPr>
        <w:spacing w:line="276" w:lineRule="auto"/>
        <w:jc w:val="center"/>
      </w:pPr>
      <w:r>
        <w:t>Figure 1. Use-case diagram of InterviewBuddy (F1–F11)</w:t>
      </w:r>
      <w:r>
        <w:rPr>
          <w:i/>
          <w:iCs/>
          <w:sz w:val="18"/>
          <w:szCs w:val="18"/>
        </w:rPr>
        <w:br w:type="page"/>
      </w:r>
    </w:p>
    <w:p w14:paraId="55901EE7" w14:textId="51726048" w:rsidR="004E3DCC" w:rsidRDefault="00C378BB" w:rsidP="006B24E0">
      <w:pPr>
        <w:pStyle w:val="Heading2"/>
        <w:spacing w:line="276" w:lineRule="auto"/>
      </w:pPr>
      <w:bookmarkStart w:id="3" w:name="_Toc243659138"/>
      <w:r w:rsidRPr="00C378BB">
        <w:lastRenderedPageBreak/>
        <w:t>1.3 Use-case List and Descriptions</w:t>
      </w:r>
      <w:bookmarkEnd w:id="3"/>
    </w:p>
    <w:p w14:paraId="7B23E2B9" w14:textId="7466FA14" w:rsidR="00C378BB" w:rsidRDefault="00C378BB" w:rsidP="006B24E0">
      <w:pPr>
        <w:spacing w:line="276" w:lineRule="auto"/>
      </w:pPr>
      <w:r w:rsidRPr="00C378BB">
        <w:t>F1–F11 refer to the product features in Section 5 of the Vision Document.</w:t>
      </w:r>
    </w:p>
    <w:p w14:paraId="3D4B4391" w14:textId="77777777" w:rsidR="003E73FF" w:rsidRDefault="003E73FF" w:rsidP="006B24E0">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50"/>
        <w:gridCol w:w="920"/>
        <w:gridCol w:w="4690"/>
      </w:tblGrid>
      <w:tr w:rsidR="00C378BB" w:rsidRPr="00C378BB" w14:paraId="1685088D" w14:textId="77777777" w:rsidTr="003E73FF">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70" w:type="dxa"/>
              <w:left w:w="110" w:type="dxa"/>
              <w:bottom w:w="70" w:type="dxa"/>
              <w:right w:w="110" w:type="dxa"/>
            </w:tcMar>
          </w:tcPr>
          <w:p w14:paraId="0555C77D" w14:textId="77777777" w:rsidR="00C378BB" w:rsidRPr="00C378BB" w:rsidRDefault="00C378BB" w:rsidP="006B24E0">
            <w:pPr>
              <w:spacing w:after="40" w:line="276" w:lineRule="auto"/>
            </w:pPr>
            <w:r w:rsidRPr="00C378BB">
              <w:rPr>
                <w:rFonts w:eastAsia="Arial"/>
                <w:b/>
                <w:bCs/>
              </w:rPr>
              <w:t>ID</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70" w:type="dxa"/>
              <w:left w:w="110" w:type="dxa"/>
              <w:bottom w:w="70" w:type="dxa"/>
              <w:right w:w="110" w:type="dxa"/>
            </w:tcMar>
          </w:tcPr>
          <w:p w14:paraId="46D2B996" w14:textId="77777777" w:rsidR="00C378BB" w:rsidRPr="00C378BB" w:rsidRDefault="00C378BB" w:rsidP="006B24E0">
            <w:pPr>
              <w:spacing w:after="40" w:line="276" w:lineRule="auto"/>
            </w:pPr>
            <w:r w:rsidRPr="00C378BB">
              <w:rPr>
                <w:rFonts w:eastAsia="Arial"/>
                <w:b/>
                <w:bCs/>
              </w:rPr>
              <w:t>Use case</w:t>
            </w:r>
          </w:p>
        </w:tc>
        <w:tc>
          <w:tcPr>
            <w:tcW w:w="145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70" w:type="dxa"/>
              <w:left w:w="110" w:type="dxa"/>
              <w:bottom w:w="70" w:type="dxa"/>
              <w:right w:w="110" w:type="dxa"/>
            </w:tcMar>
          </w:tcPr>
          <w:p w14:paraId="1D268BA8" w14:textId="77777777" w:rsidR="00C378BB" w:rsidRPr="00C378BB" w:rsidRDefault="00C378BB" w:rsidP="006B24E0">
            <w:pPr>
              <w:spacing w:after="40" w:line="276" w:lineRule="auto"/>
            </w:pPr>
            <w:r w:rsidRPr="00C378BB">
              <w:rPr>
                <w:rFonts w:eastAsia="Arial"/>
                <w:b/>
                <w:bCs/>
              </w:rPr>
              <w:t>Actors</w:t>
            </w:r>
          </w:p>
        </w:tc>
        <w:tc>
          <w:tcPr>
            <w:tcW w:w="92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70" w:type="dxa"/>
              <w:left w:w="110" w:type="dxa"/>
              <w:bottom w:w="70" w:type="dxa"/>
              <w:right w:w="110" w:type="dxa"/>
            </w:tcMar>
          </w:tcPr>
          <w:p w14:paraId="6AC86F8A" w14:textId="77777777" w:rsidR="00C378BB" w:rsidRPr="00C378BB" w:rsidRDefault="00C378BB" w:rsidP="006B24E0">
            <w:pPr>
              <w:spacing w:after="40" w:line="276" w:lineRule="auto"/>
            </w:pPr>
            <w:r w:rsidRPr="00C378BB">
              <w:rPr>
                <w:rFonts w:eastAsia="Arial"/>
                <w:b/>
                <w:bCs/>
              </w:rPr>
              <w:t>Feature</w:t>
            </w:r>
          </w:p>
        </w:tc>
        <w:tc>
          <w:tcPr>
            <w:tcW w:w="469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70" w:type="dxa"/>
              <w:left w:w="110" w:type="dxa"/>
              <w:bottom w:w="70" w:type="dxa"/>
              <w:right w:w="110" w:type="dxa"/>
            </w:tcMar>
          </w:tcPr>
          <w:p w14:paraId="266BF439" w14:textId="77777777" w:rsidR="00C378BB" w:rsidRPr="00C378BB" w:rsidRDefault="00C378BB" w:rsidP="006B24E0">
            <w:pPr>
              <w:spacing w:after="40" w:line="276" w:lineRule="auto"/>
            </w:pPr>
            <w:r w:rsidRPr="00C378BB">
              <w:rPr>
                <w:rFonts w:eastAsia="Arial"/>
                <w:b/>
                <w:bCs/>
              </w:rPr>
              <w:t>Description</w:t>
            </w:r>
          </w:p>
        </w:tc>
      </w:tr>
      <w:tr w:rsidR="00C378BB" w:rsidRPr="00C378BB" w14:paraId="767E9DEA"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A5B489" w14:textId="77777777" w:rsidR="00C378BB" w:rsidRPr="00C378BB" w:rsidRDefault="00C378BB" w:rsidP="006B24E0">
            <w:pPr>
              <w:spacing w:after="40" w:line="276" w:lineRule="auto"/>
            </w:pPr>
            <w:r w:rsidRPr="00C378BB">
              <w:rPr>
                <w:rFonts w:eastAsia="Arial"/>
              </w:rPr>
              <w:t>UC-01</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0B9ECB" w14:textId="77777777" w:rsidR="00C378BB" w:rsidRPr="00C378BB" w:rsidRDefault="00C378BB" w:rsidP="006B24E0">
            <w:pPr>
              <w:spacing w:after="40" w:line="276" w:lineRule="auto"/>
            </w:pPr>
            <w:r w:rsidRPr="00C378BB">
              <w:rPr>
                <w:rFonts w:eastAsia="Arial"/>
              </w:rPr>
              <w:t>Sign up</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D7C655" w14:textId="77777777" w:rsidR="00C378BB" w:rsidRPr="00C378BB" w:rsidRDefault="00C378BB" w:rsidP="006B24E0">
            <w:pPr>
              <w:spacing w:after="40" w:line="276" w:lineRule="auto"/>
            </w:pPr>
            <w:r w:rsidRPr="00C378BB">
              <w:rPr>
                <w:rFonts w:eastAsia="Arial"/>
              </w:rPr>
              <w:t>Candidate; Auth service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E09D00" w14:textId="77777777" w:rsidR="00C378BB" w:rsidRPr="00C378BB" w:rsidRDefault="00C378BB" w:rsidP="006B24E0">
            <w:pPr>
              <w:spacing w:after="40" w:line="276" w:lineRule="auto"/>
            </w:pPr>
            <w:r w:rsidRPr="00C378BB">
              <w:rPr>
                <w:rFonts w:eastAsia="Arial"/>
              </w:rPr>
              <w:t>F1</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F3AE9D" w14:textId="77777777" w:rsidR="00C378BB" w:rsidRPr="00C378BB" w:rsidRDefault="00C378BB" w:rsidP="006B24E0">
            <w:pPr>
              <w:spacing w:after="40" w:line="276" w:lineRule="auto"/>
            </w:pPr>
            <w:r w:rsidRPr="00C378BB">
              <w:rPr>
                <w:rFonts w:eastAsia="Arial"/>
              </w:rPr>
              <w:t>A new user creates an InterviewBuddy account with an email address and password or with a Google account, so that practice data can be saved and kept private.</w:t>
            </w:r>
          </w:p>
        </w:tc>
      </w:tr>
      <w:tr w:rsidR="00C378BB" w:rsidRPr="00C378BB" w14:paraId="7BCF76F8"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7D205A" w14:textId="77777777" w:rsidR="00C378BB" w:rsidRPr="00C378BB" w:rsidRDefault="00C378BB" w:rsidP="006B24E0">
            <w:pPr>
              <w:spacing w:after="40" w:line="276" w:lineRule="auto"/>
            </w:pPr>
            <w:r w:rsidRPr="00C378BB">
              <w:rPr>
                <w:rFonts w:eastAsia="Arial"/>
              </w:rPr>
              <w:t>UC-02</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54F10C2" w14:textId="77777777" w:rsidR="00C378BB" w:rsidRPr="00C378BB" w:rsidRDefault="00C378BB" w:rsidP="006B24E0">
            <w:pPr>
              <w:spacing w:after="40" w:line="276" w:lineRule="auto"/>
            </w:pPr>
            <w:r w:rsidRPr="00C378BB">
              <w:rPr>
                <w:rFonts w:eastAsia="Arial"/>
              </w:rPr>
              <w:t>Log in</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42CA42" w14:textId="77777777" w:rsidR="00C378BB" w:rsidRPr="00C378BB" w:rsidRDefault="00C378BB" w:rsidP="006B24E0">
            <w:pPr>
              <w:spacing w:after="40" w:line="276" w:lineRule="auto"/>
            </w:pPr>
            <w:r w:rsidRPr="00C378BB">
              <w:rPr>
                <w:rFonts w:eastAsia="Arial"/>
              </w:rPr>
              <w:t>Candidate; Auth service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55E90A" w14:textId="77777777" w:rsidR="00C378BB" w:rsidRPr="00C378BB" w:rsidRDefault="00C378BB" w:rsidP="006B24E0">
            <w:pPr>
              <w:spacing w:after="40" w:line="276" w:lineRule="auto"/>
            </w:pPr>
            <w:r w:rsidRPr="00C378BB">
              <w:rPr>
                <w:rFonts w:eastAsia="Arial"/>
              </w:rPr>
              <w:t>F1</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DA2522" w14:textId="77777777" w:rsidR="00C378BB" w:rsidRPr="00C378BB" w:rsidRDefault="00C378BB" w:rsidP="006B24E0">
            <w:pPr>
              <w:spacing w:after="40" w:line="276" w:lineRule="auto"/>
            </w:pPr>
            <w:r w:rsidRPr="00C378BB">
              <w:rPr>
                <w:rFonts w:eastAsia="Arial"/>
              </w:rPr>
              <w:t>A registered user signs in with email and password or with a Google account to reach the Dashboard. Pages other than the login page are available only after signing in, and each user can see only their own data.</w:t>
            </w:r>
          </w:p>
        </w:tc>
      </w:tr>
      <w:tr w:rsidR="00C378BB" w:rsidRPr="00C378BB" w14:paraId="148DCB16"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13FE67" w14:textId="77777777" w:rsidR="00C378BB" w:rsidRPr="00C378BB" w:rsidRDefault="00C378BB" w:rsidP="006B24E0">
            <w:pPr>
              <w:spacing w:after="40" w:line="276" w:lineRule="auto"/>
            </w:pPr>
            <w:r w:rsidRPr="00C378BB">
              <w:rPr>
                <w:rFonts w:eastAsia="Arial"/>
              </w:rPr>
              <w:t>UC-03</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13AE6D" w14:textId="77777777" w:rsidR="00C378BB" w:rsidRPr="00C378BB" w:rsidRDefault="00C378BB" w:rsidP="006B24E0">
            <w:pPr>
              <w:spacing w:after="40" w:line="276" w:lineRule="auto"/>
            </w:pPr>
            <w:r w:rsidRPr="00C378BB">
              <w:rPr>
                <w:rFonts w:eastAsia="Arial"/>
              </w:rPr>
              <w:t>Manage profile</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1772DA"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9DD437" w14:textId="77777777" w:rsidR="00C378BB" w:rsidRPr="00C378BB" w:rsidRDefault="00C378BB" w:rsidP="006B24E0">
            <w:pPr>
              <w:spacing w:after="40" w:line="276" w:lineRule="auto"/>
            </w:pPr>
            <w:r w:rsidRPr="00C378BB">
              <w:rPr>
                <w:rFonts w:eastAsia="Arial"/>
              </w:rPr>
              <w:t>F1</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E2EC3D" w14:textId="77777777" w:rsidR="00C378BB" w:rsidRPr="00C378BB" w:rsidRDefault="00C378BB" w:rsidP="006B24E0">
            <w:pPr>
              <w:spacing w:after="40" w:line="276" w:lineRule="auto"/>
            </w:pPr>
            <w:r w:rsidRPr="00C378BB">
              <w:rPr>
                <w:rFonts w:eastAsia="Arial"/>
              </w:rPr>
              <w:t>The Candidate views and updates the profile: field of study, target position, experience level and preferred language. The profile is used to personalise interviews and as default values in the interview setup.</w:t>
            </w:r>
          </w:p>
        </w:tc>
      </w:tr>
      <w:tr w:rsidR="00C378BB" w:rsidRPr="00C378BB" w14:paraId="15455577"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B4C630" w14:textId="77777777" w:rsidR="00C378BB" w:rsidRPr="00C378BB" w:rsidRDefault="00C378BB" w:rsidP="006B24E0">
            <w:pPr>
              <w:spacing w:after="40" w:line="276" w:lineRule="auto"/>
            </w:pPr>
            <w:r w:rsidRPr="00C378BB">
              <w:rPr>
                <w:rFonts w:eastAsia="Arial"/>
              </w:rPr>
              <w:t>UC-04</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23E5F3" w14:textId="77777777" w:rsidR="00C378BB" w:rsidRPr="00C378BB" w:rsidRDefault="00C378BB" w:rsidP="006B24E0">
            <w:pPr>
              <w:spacing w:after="40" w:line="276" w:lineRule="auto"/>
            </w:pPr>
            <w:r w:rsidRPr="00C378BB">
              <w:rPr>
                <w:rFonts w:eastAsia="Arial"/>
              </w:rPr>
              <w:t>Analyze CV–JD fit</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394BD5" w14:textId="77777777" w:rsidR="00C378BB" w:rsidRPr="00C378BB" w:rsidRDefault="00C378BB" w:rsidP="006B24E0">
            <w:pPr>
              <w:spacing w:after="40" w:line="276" w:lineRule="auto"/>
            </w:pPr>
            <w:r w:rsidRPr="00C378BB">
              <w:rPr>
                <w:rFonts w:eastAsia="Arial"/>
              </w:rPr>
              <w:t>Candidate; AI service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1EF8D5" w14:textId="77777777" w:rsidR="00C378BB" w:rsidRPr="00C378BB" w:rsidRDefault="00C378BB" w:rsidP="006B24E0">
            <w:pPr>
              <w:spacing w:after="40" w:line="276" w:lineRule="auto"/>
            </w:pPr>
            <w:r w:rsidRPr="00C378BB">
              <w:rPr>
                <w:rFonts w:eastAsia="Arial"/>
              </w:rPr>
              <w:t>F2</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3CBDAC" w14:textId="77777777" w:rsidR="00C378BB" w:rsidRPr="00C378BB" w:rsidRDefault="00C378BB" w:rsidP="006B24E0">
            <w:pPr>
              <w:spacing w:after="40" w:line="276" w:lineRule="auto"/>
            </w:pPr>
            <w:r w:rsidRPr="00C378BB">
              <w:rPr>
                <w:rFonts w:eastAsia="Arial"/>
              </w:rPr>
              <w:t>The Candidate pastes a job description and uploads a CV (PDF) or pastes the CV text. The system extracts the required skills, compares them with the CV and shows a fit score, matched and missing skills, evidence for each requirement and recommendations.</w:t>
            </w:r>
          </w:p>
        </w:tc>
      </w:tr>
      <w:tr w:rsidR="00C378BB" w:rsidRPr="00C378BB" w14:paraId="2A6B3A60"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EC71E0" w14:textId="77777777" w:rsidR="00C378BB" w:rsidRPr="00C378BB" w:rsidRDefault="00C378BB" w:rsidP="006B24E0">
            <w:pPr>
              <w:spacing w:after="40" w:line="276" w:lineRule="auto"/>
            </w:pPr>
            <w:r w:rsidRPr="00C378BB">
              <w:rPr>
                <w:rFonts w:eastAsia="Arial"/>
              </w:rPr>
              <w:t>UC-05</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D96854" w14:textId="77777777" w:rsidR="00C378BB" w:rsidRPr="00C378BB" w:rsidRDefault="00C378BB" w:rsidP="006B24E0">
            <w:pPr>
              <w:spacing w:after="40" w:line="276" w:lineRule="auto"/>
            </w:pPr>
            <w:r w:rsidRPr="00C378BB">
              <w:rPr>
                <w:rFonts w:eastAsia="Arial"/>
              </w:rPr>
              <w:t>Set up mock interview</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844312"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0DDA3D" w14:textId="77777777" w:rsidR="00C378BB" w:rsidRPr="00C378BB" w:rsidRDefault="00C378BB" w:rsidP="006B24E0">
            <w:pPr>
              <w:spacing w:after="40" w:line="276" w:lineRule="auto"/>
            </w:pPr>
            <w:r w:rsidRPr="00C378BB">
              <w:rPr>
                <w:rFonts w:eastAsia="Arial"/>
              </w:rPr>
              <w:t>F3</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7A21B1" w14:textId="77777777" w:rsidR="00C378BB" w:rsidRPr="00C378BB" w:rsidRDefault="00C378BB" w:rsidP="006B24E0">
            <w:pPr>
              <w:spacing w:after="40" w:line="276" w:lineRule="auto"/>
            </w:pPr>
            <w:r w:rsidRPr="00C378BB">
              <w:rPr>
                <w:rFonts w:eastAsia="Arial"/>
              </w:rPr>
              <w:t>The Candidate chooses the interview type (HR, technical or behavioural), difficulty, language, target position, interview date, duration and answer mode, checks the session preview and starts the interview.</w:t>
            </w:r>
          </w:p>
        </w:tc>
      </w:tr>
      <w:tr w:rsidR="00C378BB" w:rsidRPr="00C378BB" w14:paraId="0D60694D"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AB3BC1" w14:textId="77777777" w:rsidR="00C378BB" w:rsidRPr="00C378BB" w:rsidRDefault="00C378BB" w:rsidP="006B24E0">
            <w:pPr>
              <w:spacing w:after="40" w:line="276" w:lineRule="auto"/>
            </w:pPr>
            <w:r w:rsidRPr="00C378BB">
              <w:rPr>
                <w:rFonts w:eastAsia="Arial"/>
              </w:rPr>
              <w:t>UC-06</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2054DF" w14:textId="77777777" w:rsidR="00C378BB" w:rsidRPr="00C378BB" w:rsidRDefault="00C378BB" w:rsidP="006B24E0">
            <w:pPr>
              <w:spacing w:after="40" w:line="276" w:lineRule="auto"/>
            </w:pPr>
            <w:r w:rsidRPr="00C378BB">
              <w:rPr>
                <w:rFonts w:eastAsia="Arial"/>
              </w:rPr>
              <w:t>Conduct mock interview</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64CF4C" w14:textId="77777777" w:rsidR="00C378BB" w:rsidRPr="00C378BB" w:rsidRDefault="00C378BB" w:rsidP="006B24E0">
            <w:pPr>
              <w:spacing w:after="40" w:line="276" w:lineRule="auto"/>
            </w:pPr>
            <w:r w:rsidRPr="00C378BB">
              <w:rPr>
                <w:rFonts w:eastAsia="Arial"/>
              </w:rPr>
              <w:t>Candidate; AI service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77159C0" w14:textId="77777777" w:rsidR="00C378BB" w:rsidRPr="00C378BB" w:rsidRDefault="00C378BB" w:rsidP="006B24E0">
            <w:pPr>
              <w:spacing w:after="40" w:line="276" w:lineRule="auto"/>
            </w:pPr>
            <w:r w:rsidRPr="00C378BB">
              <w:rPr>
                <w:rFonts w:eastAsia="Arial"/>
              </w:rPr>
              <w:t>F4</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8CC4A3" w14:textId="77777777" w:rsidR="00C378BB" w:rsidRPr="00C378BB" w:rsidRDefault="00C378BB" w:rsidP="006B24E0">
            <w:pPr>
              <w:spacing w:after="40" w:line="276" w:lineRule="auto"/>
            </w:pPr>
            <w:r w:rsidRPr="00C378BB">
              <w:rPr>
                <w:rFonts w:eastAsia="Arial"/>
              </w:rPr>
              <w:t>The Candidate answers the AI interviewer's questions one at a time in a chat interface. After each answer the AI decides whether to ask a deeper follow-up question, move to a new topic or end the interview. The session is saved after every turn so it can be resumed.</w:t>
            </w:r>
          </w:p>
        </w:tc>
      </w:tr>
      <w:tr w:rsidR="00C378BB" w:rsidRPr="00C378BB" w14:paraId="024A95B9"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B45868" w14:textId="77777777" w:rsidR="00C378BB" w:rsidRPr="00C378BB" w:rsidRDefault="00C378BB" w:rsidP="006B24E0">
            <w:pPr>
              <w:spacing w:after="40" w:line="276" w:lineRule="auto"/>
            </w:pPr>
            <w:r w:rsidRPr="00C378BB">
              <w:rPr>
                <w:rFonts w:eastAsia="Arial"/>
              </w:rPr>
              <w:t>UC-07</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B078C8" w14:textId="77777777" w:rsidR="00C378BB" w:rsidRPr="00C378BB" w:rsidRDefault="00C378BB" w:rsidP="006B24E0">
            <w:pPr>
              <w:spacing w:after="40" w:line="276" w:lineRule="auto"/>
            </w:pPr>
            <w:r w:rsidRPr="00C378BB">
              <w:rPr>
                <w:rFonts w:eastAsia="Arial"/>
              </w:rPr>
              <w:t>Answer by voice</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1652D2"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7404AC" w14:textId="77777777" w:rsidR="00C378BB" w:rsidRPr="00C378BB" w:rsidRDefault="00C378BB" w:rsidP="006B24E0">
            <w:pPr>
              <w:spacing w:after="40" w:line="276" w:lineRule="auto"/>
            </w:pPr>
            <w:r w:rsidRPr="00C378BB">
              <w:rPr>
                <w:rFonts w:eastAsia="Arial"/>
              </w:rPr>
              <w:t>F5</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E43824" w14:textId="77777777" w:rsidR="00C378BB" w:rsidRPr="00C378BB" w:rsidRDefault="00C378BB" w:rsidP="006B24E0">
            <w:pPr>
              <w:spacing w:after="40" w:line="276" w:lineRule="auto"/>
            </w:pPr>
            <w:r w:rsidRPr="00C378BB">
              <w:rPr>
                <w:rFonts w:eastAsia="Arial"/>
              </w:rPr>
              <w:t>Instead of typing, the Candidate presses the microphone button and speaks. The speech is transcribed, the Candidate edits the transcript, and the edited text is submitted as the answer. Typing is always available.</w:t>
            </w:r>
          </w:p>
        </w:tc>
      </w:tr>
      <w:tr w:rsidR="00C378BB" w:rsidRPr="00C378BB" w14:paraId="606E51FF"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5E891E" w14:textId="77777777" w:rsidR="00C378BB" w:rsidRPr="00C378BB" w:rsidRDefault="00C378BB" w:rsidP="006B24E0">
            <w:pPr>
              <w:spacing w:after="40" w:line="276" w:lineRule="auto"/>
            </w:pPr>
            <w:r w:rsidRPr="00C378BB">
              <w:rPr>
                <w:rFonts w:eastAsia="Arial"/>
              </w:rPr>
              <w:t>UC-08</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BEEC22" w14:textId="77777777" w:rsidR="00C378BB" w:rsidRPr="00C378BB" w:rsidRDefault="00C378BB" w:rsidP="006B24E0">
            <w:pPr>
              <w:spacing w:after="40" w:line="276" w:lineRule="auto"/>
            </w:pPr>
            <w:r w:rsidRPr="00C378BB">
              <w:rPr>
                <w:rFonts w:eastAsia="Arial"/>
              </w:rPr>
              <w:t>View answer feedback</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75D9F1" w14:textId="77777777" w:rsidR="00C378BB" w:rsidRPr="00C378BB" w:rsidRDefault="00C378BB" w:rsidP="006B24E0">
            <w:pPr>
              <w:spacing w:after="40" w:line="276" w:lineRule="auto"/>
            </w:pPr>
            <w:r w:rsidRPr="00C378BB">
              <w:rPr>
                <w:rFonts w:eastAsia="Arial"/>
              </w:rPr>
              <w:t>Candidate; AI service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36E603" w14:textId="77777777" w:rsidR="00C378BB" w:rsidRPr="00C378BB" w:rsidRDefault="00C378BB" w:rsidP="006B24E0">
            <w:pPr>
              <w:spacing w:after="40" w:line="276" w:lineRule="auto"/>
            </w:pPr>
            <w:r w:rsidRPr="00C378BB">
              <w:rPr>
                <w:rFonts w:eastAsia="Arial"/>
              </w:rPr>
              <w:t>F6</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322FDC6" w14:textId="77777777" w:rsidR="00C378BB" w:rsidRPr="00C378BB" w:rsidRDefault="00C378BB" w:rsidP="006B24E0">
            <w:pPr>
              <w:spacing w:after="40" w:line="276" w:lineRule="auto"/>
            </w:pPr>
            <w:r w:rsidRPr="00C378BB">
              <w:rPr>
                <w:rFonts w:eastAsia="Arial"/>
              </w:rPr>
              <w:t>Each answer is scored on the rubric (content, STAR structure, clarity, confidence). The Candidate sees the strengths, areas to improve, an explanation that quotes the answer and a suggested answer outline. Feedback is practice guidance, not a hiring assessment.</w:t>
            </w:r>
          </w:p>
        </w:tc>
      </w:tr>
      <w:tr w:rsidR="00C378BB" w:rsidRPr="00C378BB" w14:paraId="7845AA9A"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4C7EE7" w14:textId="77777777" w:rsidR="00C378BB" w:rsidRPr="00C378BB" w:rsidRDefault="00C378BB" w:rsidP="006B24E0">
            <w:pPr>
              <w:spacing w:after="40" w:line="276" w:lineRule="auto"/>
            </w:pPr>
            <w:r w:rsidRPr="00C378BB">
              <w:rPr>
                <w:rFonts w:eastAsia="Arial"/>
              </w:rPr>
              <w:lastRenderedPageBreak/>
              <w:t>UC-09</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AD2089" w14:textId="77777777" w:rsidR="00C378BB" w:rsidRPr="00C378BB" w:rsidRDefault="00C378BB" w:rsidP="006B24E0">
            <w:pPr>
              <w:spacing w:after="40" w:line="276" w:lineRule="auto"/>
            </w:pPr>
            <w:r w:rsidRPr="00C378BB">
              <w:rPr>
                <w:rFonts w:eastAsia="Arial"/>
              </w:rPr>
              <w:t>View interview report</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C5FF97"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EB09D8" w14:textId="77777777" w:rsidR="00C378BB" w:rsidRPr="00C378BB" w:rsidRDefault="00C378BB" w:rsidP="006B24E0">
            <w:pPr>
              <w:spacing w:after="40" w:line="276" w:lineRule="auto"/>
            </w:pPr>
            <w:r w:rsidRPr="00C378BB">
              <w:rPr>
                <w:rFonts w:eastAsia="Arial"/>
              </w:rPr>
              <w:t>F7</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E5499B" w14:textId="77777777" w:rsidR="00C378BB" w:rsidRPr="00C378BB" w:rsidRDefault="00C378BB" w:rsidP="006B24E0">
            <w:pPr>
              <w:spacing w:after="40" w:line="276" w:lineRule="auto"/>
            </w:pPr>
            <w:r w:rsidRPr="00C378BB">
              <w:rPr>
                <w:rFonts w:eastAsia="Arial"/>
              </w:rPr>
              <w:t>When a session ends, the Candidate opens the report: overall score, scores by criterion, strengths, areas to improve, speaking indicators for voice answers and the question timeline.</w:t>
            </w:r>
          </w:p>
        </w:tc>
      </w:tr>
      <w:tr w:rsidR="00C378BB" w:rsidRPr="00C378BB" w14:paraId="5C4F9850"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AEDA58" w14:textId="77777777" w:rsidR="00C378BB" w:rsidRPr="00C378BB" w:rsidRDefault="00C378BB" w:rsidP="006B24E0">
            <w:pPr>
              <w:spacing w:after="40" w:line="276" w:lineRule="auto"/>
            </w:pPr>
            <w:r w:rsidRPr="00C378BB">
              <w:rPr>
                <w:rFonts w:eastAsia="Arial"/>
              </w:rPr>
              <w:t>UC-10</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FB3A50" w14:textId="77777777" w:rsidR="00C378BB" w:rsidRPr="00C378BB" w:rsidRDefault="00C378BB" w:rsidP="006B24E0">
            <w:pPr>
              <w:spacing w:after="40" w:line="276" w:lineRule="auto"/>
            </w:pPr>
            <w:r w:rsidRPr="00C378BB">
              <w:rPr>
                <w:rFonts w:eastAsia="Arial"/>
              </w:rPr>
              <w:t>Practice targeted questions</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F8C876" w14:textId="77777777" w:rsidR="00C378BB" w:rsidRPr="00C378BB" w:rsidRDefault="00C378BB" w:rsidP="006B24E0">
            <w:pPr>
              <w:spacing w:after="40" w:line="276" w:lineRule="auto"/>
            </w:pPr>
            <w:r w:rsidRPr="00C378BB">
              <w:rPr>
                <w:rFonts w:eastAsia="Arial"/>
              </w:rPr>
              <w:t>Candidate; AI service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2F0F97" w14:textId="77777777" w:rsidR="00C378BB" w:rsidRPr="00C378BB" w:rsidRDefault="00C378BB" w:rsidP="006B24E0">
            <w:pPr>
              <w:spacing w:after="40" w:line="276" w:lineRule="auto"/>
            </w:pPr>
            <w:r w:rsidRPr="00C378BB">
              <w:rPr>
                <w:rFonts w:eastAsia="Arial"/>
              </w:rPr>
              <w:t>F8</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75DA96" w14:textId="77777777" w:rsidR="00C378BB" w:rsidRPr="00C378BB" w:rsidRDefault="00C378BB" w:rsidP="006B24E0">
            <w:pPr>
              <w:spacing w:after="40" w:line="276" w:lineRule="auto"/>
            </w:pPr>
            <w:r w:rsidRPr="00C378BB">
              <w:rPr>
                <w:rFonts w:eastAsia="Arial"/>
              </w:rPr>
              <w:t>From the report, the Candidate receives new practice questions aimed at the weakest criteria and starts a practice session from one of them.</w:t>
            </w:r>
          </w:p>
        </w:tc>
      </w:tr>
      <w:tr w:rsidR="00C378BB" w:rsidRPr="00C378BB" w14:paraId="055DFEAC"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931D96" w14:textId="77777777" w:rsidR="00C378BB" w:rsidRPr="00C378BB" w:rsidRDefault="00C378BB" w:rsidP="006B24E0">
            <w:pPr>
              <w:spacing w:after="40" w:line="276" w:lineRule="auto"/>
            </w:pPr>
            <w:r w:rsidRPr="00C378BB">
              <w:rPr>
                <w:rFonts w:eastAsia="Arial"/>
              </w:rPr>
              <w:t>UC-11</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E2EC3E" w14:textId="77777777" w:rsidR="00C378BB" w:rsidRPr="00C378BB" w:rsidRDefault="00C378BB" w:rsidP="006B24E0">
            <w:pPr>
              <w:spacing w:after="40" w:line="276" w:lineRule="auto"/>
            </w:pPr>
            <w:r w:rsidRPr="00C378BB">
              <w:rPr>
                <w:rFonts w:eastAsia="Arial"/>
              </w:rPr>
              <w:t>View history and progress</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8DDDF6"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892599" w14:textId="77777777" w:rsidR="00C378BB" w:rsidRPr="00C378BB" w:rsidRDefault="00C378BB" w:rsidP="006B24E0">
            <w:pPr>
              <w:spacing w:after="40" w:line="276" w:lineRule="auto"/>
            </w:pPr>
            <w:r w:rsidRPr="00C378BB">
              <w:rPr>
                <w:rFonts w:eastAsia="Arial"/>
              </w:rPr>
              <w:t>F9</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74228A" w14:textId="77777777" w:rsidR="00C378BB" w:rsidRPr="00C378BB" w:rsidRDefault="00C378BB" w:rsidP="006B24E0">
            <w:pPr>
              <w:spacing w:after="40" w:line="276" w:lineRule="auto"/>
            </w:pPr>
            <w:r w:rsidRPr="00C378BB">
              <w:rPr>
                <w:rFonts w:eastAsia="Arial"/>
              </w:rPr>
              <w:t>The Candidate browses past sessions, filters them by interview type and date, opens an earlier report and views the score trend over time.</w:t>
            </w:r>
          </w:p>
        </w:tc>
      </w:tr>
      <w:tr w:rsidR="00C378BB" w:rsidRPr="00C378BB" w14:paraId="2E71E127"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FFCD9A" w14:textId="77777777" w:rsidR="00C378BB" w:rsidRPr="00C378BB" w:rsidRDefault="00C378BB" w:rsidP="006B24E0">
            <w:pPr>
              <w:spacing w:after="40" w:line="276" w:lineRule="auto"/>
            </w:pPr>
            <w:r w:rsidRPr="00C378BB">
              <w:rPr>
                <w:rFonts w:eastAsia="Arial"/>
              </w:rPr>
              <w:t>UC-12</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7F3A80" w14:textId="77777777" w:rsidR="00C378BB" w:rsidRPr="00C378BB" w:rsidRDefault="00C378BB" w:rsidP="006B24E0">
            <w:pPr>
              <w:spacing w:after="40" w:line="276" w:lineRule="auto"/>
            </w:pPr>
            <w:r w:rsidRPr="00C378BB">
              <w:rPr>
                <w:rFonts w:eastAsia="Arial"/>
              </w:rPr>
              <w:t>Bookmark a question</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F42B21"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274750" w14:textId="77777777" w:rsidR="00C378BB" w:rsidRPr="00C378BB" w:rsidRDefault="00C378BB" w:rsidP="006B24E0">
            <w:pPr>
              <w:spacing w:after="40" w:line="276" w:lineRule="auto"/>
            </w:pPr>
            <w:r w:rsidRPr="00C378BB">
              <w:rPr>
                <w:rFonts w:eastAsia="Arial"/>
              </w:rPr>
              <w:t>F9</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E795FC" w14:textId="77777777" w:rsidR="00C378BB" w:rsidRPr="00C378BB" w:rsidRDefault="00C378BB" w:rsidP="006B24E0">
            <w:pPr>
              <w:spacing w:after="40" w:line="276" w:lineRule="auto"/>
            </w:pPr>
            <w:r w:rsidRPr="00C378BB">
              <w:rPr>
                <w:rFonts w:eastAsia="Arial"/>
              </w:rPr>
              <w:t>The Candidate marks a useful question so that it can be found again later, and removes the mark when it is no longer needed.</w:t>
            </w:r>
          </w:p>
        </w:tc>
      </w:tr>
      <w:tr w:rsidR="00C378BB" w:rsidRPr="00C378BB" w14:paraId="4B109A7D"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D771B4" w14:textId="77777777" w:rsidR="00C378BB" w:rsidRPr="00C378BB" w:rsidRDefault="00C378BB" w:rsidP="006B24E0">
            <w:pPr>
              <w:spacing w:after="40" w:line="276" w:lineRule="auto"/>
            </w:pPr>
            <w:r w:rsidRPr="00C378BB">
              <w:rPr>
                <w:rFonts w:eastAsia="Arial"/>
              </w:rPr>
              <w:t>UC-13</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31ECBF" w14:textId="77777777" w:rsidR="00C378BB" w:rsidRPr="00C378BB" w:rsidRDefault="00C378BB" w:rsidP="006B24E0">
            <w:pPr>
              <w:spacing w:after="40" w:line="276" w:lineRule="auto"/>
            </w:pPr>
            <w:r w:rsidRPr="00C378BB">
              <w:rPr>
                <w:rFonts w:eastAsia="Arial"/>
              </w:rPr>
              <w:t>Generate practice plan</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541383" w14:textId="77777777" w:rsidR="00C378BB" w:rsidRPr="00C378BB" w:rsidRDefault="00C378BB" w:rsidP="006B24E0">
            <w:pPr>
              <w:spacing w:after="40" w:line="276" w:lineRule="auto"/>
            </w:pPr>
            <w:r w:rsidRPr="00C378BB">
              <w:rPr>
                <w:rFonts w:eastAsia="Arial"/>
              </w:rPr>
              <w:t>Candidate; AI service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B7D3DF1" w14:textId="77777777" w:rsidR="00C378BB" w:rsidRPr="00C378BB" w:rsidRDefault="00C378BB" w:rsidP="006B24E0">
            <w:pPr>
              <w:spacing w:after="40" w:line="276" w:lineRule="auto"/>
            </w:pPr>
            <w:r w:rsidRPr="00C378BB">
              <w:rPr>
                <w:rFonts w:eastAsia="Arial"/>
              </w:rPr>
              <w:t>F10</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BE069E" w14:textId="77777777" w:rsidR="00C378BB" w:rsidRPr="00C378BB" w:rsidRDefault="00C378BB" w:rsidP="006B24E0">
            <w:pPr>
              <w:spacing w:after="40" w:line="276" w:lineRule="auto"/>
            </w:pPr>
            <w:r w:rsidRPr="00C378BB">
              <w:rPr>
                <w:rFonts w:eastAsia="Arial"/>
              </w:rPr>
              <w:t>The Candidate enters the date of the real interview. The system builds a daily practice schedule based on current weaknesses and updates it when sessions are missed or scores change. The Candidate marks tasks as done.</w:t>
            </w:r>
          </w:p>
        </w:tc>
      </w:tr>
      <w:tr w:rsidR="00C378BB" w:rsidRPr="00C378BB" w14:paraId="347D13CE"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038500" w14:textId="77777777" w:rsidR="00C378BB" w:rsidRPr="00C378BB" w:rsidRDefault="00C378BB" w:rsidP="006B24E0">
            <w:pPr>
              <w:spacing w:after="40" w:line="276" w:lineRule="auto"/>
            </w:pPr>
            <w:r w:rsidRPr="00C378BB">
              <w:rPr>
                <w:rFonts w:eastAsia="Arial"/>
              </w:rPr>
              <w:t>UC-14</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1237CD" w14:textId="77777777" w:rsidR="00C378BB" w:rsidRPr="00C378BB" w:rsidRDefault="00C378BB" w:rsidP="006B24E0">
            <w:pPr>
              <w:spacing w:after="40" w:line="276" w:lineRule="auto"/>
            </w:pPr>
            <w:r w:rsidRPr="00C378BB">
              <w:rPr>
                <w:rFonts w:eastAsia="Arial"/>
              </w:rPr>
              <w:t>Export report as PDF</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F39567"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B779C4" w14:textId="77777777" w:rsidR="00C378BB" w:rsidRPr="00C378BB" w:rsidRDefault="00C378BB" w:rsidP="006B24E0">
            <w:pPr>
              <w:spacing w:after="40" w:line="276" w:lineRule="auto"/>
            </w:pPr>
            <w:r w:rsidRPr="00C378BB">
              <w:rPr>
                <w:rFonts w:eastAsia="Arial"/>
              </w:rPr>
              <w:t>F11</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C73D07" w14:textId="77777777" w:rsidR="00C378BB" w:rsidRPr="00C378BB" w:rsidRDefault="00C378BB" w:rsidP="006B24E0">
            <w:pPr>
              <w:spacing w:after="40" w:line="276" w:lineRule="auto"/>
            </w:pPr>
            <w:r w:rsidRPr="00C378BB">
              <w:rPr>
                <w:rFonts w:eastAsia="Arial"/>
              </w:rPr>
              <w:t>The Candidate downloads a finished interview report as a PDF file.</w:t>
            </w:r>
          </w:p>
        </w:tc>
      </w:tr>
      <w:tr w:rsidR="00C378BB" w:rsidRPr="00C378BB" w14:paraId="5C3B71ED"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6D8CA5" w14:textId="77777777" w:rsidR="00C378BB" w:rsidRPr="00C378BB" w:rsidRDefault="00C378BB" w:rsidP="006B24E0">
            <w:pPr>
              <w:spacing w:after="40" w:line="276" w:lineRule="auto"/>
            </w:pPr>
            <w:r w:rsidRPr="00C378BB">
              <w:rPr>
                <w:rFonts w:eastAsia="Arial"/>
              </w:rPr>
              <w:t>UC-15</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B9625F" w14:textId="77777777" w:rsidR="00C378BB" w:rsidRPr="00C378BB" w:rsidRDefault="00C378BB" w:rsidP="006B24E0">
            <w:pPr>
              <w:spacing w:after="40" w:line="276" w:lineRule="auto"/>
            </w:pPr>
            <w:r w:rsidRPr="00C378BB">
              <w:rPr>
                <w:rFonts w:eastAsia="Arial"/>
              </w:rPr>
              <w:t>Share report by link</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FF947B"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EFEE7B" w14:textId="77777777" w:rsidR="00C378BB" w:rsidRPr="00C378BB" w:rsidRDefault="00C378BB" w:rsidP="006B24E0">
            <w:pPr>
              <w:spacing w:after="40" w:line="276" w:lineRule="auto"/>
            </w:pPr>
            <w:r w:rsidRPr="00C378BB">
              <w:rPr>
                <w:rFonts w:eastAsia="Arial"/>
              </w:rPr>
              <w:t>F11</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9C9636" w14:textId="77777777" w:rsidR="00C378BB" w:rsidRPr="00C378BB" w:rsidRDefault="00C378BB" w:rsidP="006B24E0">
            <w:pPr>
              <w:spacing w:after="40" w:line="276" w:lineRule="auto"/>
            </w:pPr>
            <w:r w:rsidRPr="00C378BB">
              <w:rPr>
                <w:rFonts w:eastAsia="Arial"/>
              </w:rPr>
              <w:t>The Candidate creates a read-only link to a report so that a mentor can review it, and can revoke the link at any time. A report stays private until the Candidate chooses to share it.</w:t>
            </w:r>
          </w:p>
        </w:tc>
      </w:tr>
      <w:tr w:rsidR="00C378BB" w:rsidRPr="00C378BB" w14:paraId="003E602E"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F8E88E8" w14:textId="77777777" w:rsidR="00C378BB" w:rsidRPr="00C378BB" w:rsidRDefault="00C378BB" w:rsidP="006B24E0">
            <w:pPr>
              <w:spacing w:after="40" w:line="276" w:lineRule="auto"/>
            </w:pPr>
            <w:r w:rsidRPr="00C378BB">
              <w:rPr>
                <w:rFonts w:eastAsia="Arial"/>
              </w:rPr>
              <w:t>UC-16</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271721" w14:textId="77777777" w:rsidR="00C378BB" w:rsidRPr="00C378BB" w:rsidRDefault="00C378BB" w:rsidP="006B24E0">
            <w:pPr>
              <w:spacing w:after="40" w:line="276" w:lineRule="auto"/>
            </w:pPr>
            <w:r w:rsidRPr="00C378BB">
              <w:rPr>
                <w:rFonts w:eastAsia="Arial"/>
              </w:rPr>
              <w:t>View shared report</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AF27BA" w14:textId="77777777" w:rsidR="00C378BB" w:rsidRPr="00C378BB" w:rsidRDefault="00C378BB" w:rsidP="006B24E0">
            <w:pPr>
              <w:spacing w:after="40" w:line="276" w:lineRule="auto"/>
            </w:pPr>
            <w:r w:rsidRPr="00C378BB">
              <w:rPr>
                <w:rFonts w:eastAsia="Arial"/>
              </w:rPr>
              <w:t>Mentor / Reviewer</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93E322" w14:textId="77777777" w:rsidR="00C378BB" w:rsidRPr="00C378BB" w:rsidRDefault="00C378BB" w:rsidP="006B24E0">
            <w:pPr>
              <w:spacing w:after="40" w:line="276" w:lineRule="auto"/>
            </w:pPr>
            <w:r w:rsidRPr="00C378BB">
              <w:rPr>
                <w:rFonts w:eastAsia="Arial"/>
              </w:rPr>
              <w:t>F11</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7D8405" w14:textId="77777777" w:rsidR="00C378BB" w:rsidRPr="00C378BB" w:rsidRDefault="00C378BB" w:rsidP="006B24E0">
            <w:pPr>
              <w:spacing w:after="40" w:line="276" w:lineRule="auto"/>
            </w:pPr>
            <w:r w:rsidRPr="00C378BB">
              <w:rPr>
                <w:rFonts w:eastAsia="Arial"/>
              </w:rPr>
              <w:t>A Mentor or Reviewer opens the link received from a Candidate and reads the report without an account. The page is read-only and stops working when the link is revoked.</w:t>
            </w:r>
          </w:p>
        </w:tc>
      </w:tr>
      <w:tr w:rsidR="00C378BB" w:rsidRPr="00C378BB" w14:paraId="2057E6D4" w14:textId="77777777" w:rsidTr="005E38D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FC6633" w14:textId="77777777" w:rsidR="00C378BB" w:rsidRPr="00C378BB" w:rsidRDefault="00C378BB" w:rsidP="006B24E0">
            <w:pPr>
              <w:spacing w:after="40" w:line="276" w:lineRule="auto"/>
            </w:pPr>
            <w:r w:rsidRPr="00C378BB">
              <w:rPr>
                <w:rFonts w:eastAsia="Arial"/>
              </w:rPr>
              <w:t>UC-17</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E9BA26" w14:textId="77777777" w:rsidR="00C378BB" w:rsidRPr="00C378BB" w:rsidRDefault="00C378BB" w:rsidP="006B24E0">
            <w:pPr>
              <w:spacing w:after="40" w:line="276" w:lineRule="auto"/>
            </w:pPr>
            <w:r w:rsidRPr="00C378BB">
              <w:rPr>
                <w:rFonts w:eastAsia="Arial"/>
              </w:rPr>
              <w:t>Delete personal data</w:t>
            </w:r>
          </w:p>
        </w:tc>
        <w:tc>
          <w:tcPr>
            <w:tcW w:w="14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972331" w14:textId="77777777" w:rsidR="00C378BB" w:rsidRPr="00C378BB" w:rsidRDefault="00C378BB" w:rsidP="006B24E0">
            <w:pPr>
              <w:spacing w:after="40" w:line="276" w:lineRule="auto"/>
            </w:pPr>
            <w:r w:rsidRPr="00C378BB">
              <w:rPr>
                <w:rFonts w:eastAsia="Arial"/>
              </w:rPr>
              <w:t>Candidate</w:t>
            </w:r>
          </w:p>
        </w:tc>
        <w:tc>
          <w:tcPr>
            <w:tcW w:w="9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2DCB0C" w14:textId="77777777" w:rsidR="00C378BB" w:rsidRPr="00C378BB" w:rsidRDefault="00C378BB" w:rsidP="006B24E0">
            <w:pPr>
              <w:spacing w:after="40" w:line="276" w:lineRule="auto"/>
            </w:pPr>
            <w:r w:rsidRPr="00C378BB">
              <w:rPr>
                <w:rFonts w:eastAsia="Arial"/>
              </w:rPr>
              <w:t>F1</w:t>
            </w:r>
          </w:p>
        </w:tc>
        <w:tc>
          <w:tcPr>
            <w:tcW w:w="469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D34056" w14:textId="77777777" w:rsidR="00C378BB" w:rsidRPr="00C378BB" w:rsidRDefault="00C378BB" w:rsidP="006B24E0">
            <w:pPr>
              <w:spacing w:after="40" w:line="276" w:lineRule="auto"/>
            </w:pPr>
            <w:r w:rsidRPr="00C378BB">
              <w:rPr>
                <w:rFonts w:eastAsia="Arial"/>
              </w:rPr>
              <w:t>The Candidate deletes the uploaded CV, recordings and practice history from the Settings page, as promised in the privacy notice.</w:t>
            </w:r>
          </w:p>
        </w:tc>
      </w:tr>
    </w:tbl>
    <w:p w14:paraId="3FFB6883" w14:textId="48676495" w:rsidR="00C378BB" w:rsidRDefault="00C378BB" w:rsidP="006B24E0">
      <w:pPr>
        <w:spacing w:line="276" w:lineRule="auto"/>
      </w:pPr>
    </w:p>
    <w:p w14:paraId="418A7169" w14:textId="77777777" w:rsidR="00C378BB" w:rsidRDefault="00C378BB" w:rsidP="006B24E0">
      <w:pPr>
        <w:widowControl/>
        <w:spacing w:line="276" w:lineRule="auto"/>
      </w:pPr>
      <w:r>
        <w:br w:type="page"/>
      </w:r>
    </w:p>
    <w:p w14:paraId="3A116549" w14:textId="77777777" w:rsidR="00C378BB" w:rsidRPr="00C378BB" w:rsidRDefault="00C378BB" w:rsidP="006B24E0">
      <w:pPr>
        <w:spacing w:line="276" w:lineRule="auto"/>
      </w:pPr>
    </w:p>
    <w:p w14:paraId="14FE56F1" w14:textId="77777777" w:rsidR="004E3DCC" w:rsidRDefault="00591379" w:rsidP="006B24E0">
      <w:pPr>
        <w:pStyle w:val="Heading1"/>
        <w:spacing w:line="276" w:lineRule="auto"/>
      </w:pPr>
      <w:bookmarkStart w:id="4" w:name="_Toc243659139"/>
      <w:r>
        <w:t xml:space="preserve">Use-case </w:t>
      </w:r>
      <w:r w:rsidR="00016409">
        <w:t>Specifications</w:t>
      </w:r>
      <w:bookmarkEnd w:id="4"/>
    </w:p>
    <w:p w14:paraId="1BB40AE7" w14:textId="48EBFF32" w:rsidR="003E73FF" w:rsidRDefault="003E73FF" w:rsidP="006B24E0">
      <w:pPr>
        <w:pStyle w:val="Heading2"/>
        <w:spacing w:line="276" w:lineRule="auto"/>
      </w:pPr>
      <w:bookmarkStart w:id="5" w:name="_Toc243659140"/>
      <w:r w:rsidRPr="003E73FF">
        <w:t>2.1 Use-case: Log in</w:t>
      </w:r>
      <w:bookmarkEnd w:id="5"/>
    </w:p>
    <w:p w14:paraId="31B66211" w14:textId="77777777" w:rsidR="003E73FF" w:rsidRDefault="003E73FF" w:rsidP="006B24E0">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3E73FF" w14:paraId="67FA3AB4" w14:textId="77777777" w:rsidTr="006B24E0">
        <w:tc>
          <w:tcPr>
            <w:tcW w:w="1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10" w:type="dxa"/>
              <w:bottom w:w="70" w:type="dxa"/>
              <w:right w:w="110" w:type="dxa"/>
            </w:tcMar>
          </w:tcPr>
          <w:p w14:paraId="60234224" w14:textId="77777777" w:rsidR="003E73FF" w:rsidRPr="006B24E0" w:rsidRDefault="003E73FF" w:rsidP="006B24E0">
            <w:pPr>
              <w:spacing w:after="40" w:line="276" w:lineRule="auto"/>
            </w:pPr>
            <w:r w:rsidRPr="006B24E0">
              <w:rPr>
                <w:rFonts w:eastAsia="Arial"/>
                <w:b/>
                <w:bCs/>
              </w:rPr>
              <w:t>Use case Name</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AD3C97" w14:textId="77777777" w:rsidR="003E73FF" w:rsidRPr="006B24E0" w:rsidRDefault="003E73FF" w:rsidP="006B24E0">
            <w:pPr>
              <w:spacing w:after="40" w:line="276" w:lineRule="auto"/>
            </w:pPr>
            <w:r w:rsidRPr="006B24E0">
              <w:rPr>
                <w:rFonts w:eastAsia="Arial"/>
              </w:rPr>
              <w:t>UC-02 Log in.</w:t>
            </w:r>
          </w:p>
        </w:tc>
      </w:tr>
      <w:tr w:rsidR="003E73FF" w14:paraId="724F8CA2" w14:textId="77777777" w:rsidTr="006B24E0">
        <w:tc>
          <w:tcPr>
            <w:tcW w:w="1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10" w:type="dxa"/>
              <w:bottom w:w="70" w:type="dxa"/>
              <w:right w:w="110" w:type="dxa"/>
            </w:tcMar>
          </w:tcPr>
          <w:p w14:paraId="05AB0108" w14:textId="77777777" w:rsidR="003E73FF" w:rsidRPr="006B24E0" w:rsidRDefault="003E73FF" w:rsidP="006B24E0">
            <w:pPr>
              <w:spacing w:after="40" w:line="276" w:lineRule="auto"/>
            </w:pPr>
            <w:r w:rsidRPr="006B24E0">
              <w:rPr>
                <w:rFonts w:eastAsia="Arial"/>
                <w:b/>
                <w:bCs/>
              </w:rPr>
              <w:t>Brief description</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534A21" w14:textId="77777777" w:rsidR="003E73FF" w:rsidRPr="006B24E0" w:rsidRDefault="003E73FF" w:rsidP="006B24E0">
            <w:pPr>
              <w:spacing w:after="40" w:line="276" w:lineRule="auto"/>
            </w:pPr>
            <w:r w:rsidRPr="006B24E0">
              <w:rPr>
                <w:rFonts w:eastAsia="Arial"/>
              </w:rPr>
              <w:t>This use case describes how a registered user signs in to InterviewBuddy with an email address and password or with a Google account.</w:t>
            </w:r>
          </w:p>
        </w:tc>
      </w:tr>
      <w:tr w:rsidR="003E73FF" w14:paraId="7CC61E25" w14:textId="77777777" w:rsidTr="006B24E0">
        <w:tc>
          <w:tcPr>
            <w:tcW w:w="1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10" w:type="dxa"/>
              <w:bottom w:w="70" w:type="dxa"/>
              <w:right w:w="110" w:type="dxa"/>
            </w:tcMar>
          </w:tcPr>
          <w:p w14:paraId="70D308FA" w14:textId="77777777" w:rsidR="003E73FF" w:rsidRPr="006B24E0" w:rsidRDefault="003E73FF" w:rsidP="006B24E0">
            <w:pPr>
              <w:spacing w:after="40" w:line="276" w:lineRule="auto"/>
            </w:pPr>
            <w:r w:rsidRPr="006B24E0">
              <w:rPr>
                <w:rFonts w:eastAsia="Arial"/>
                <w:b/>
                <w:bCs/>
              </w:rPr>
              <w:t>Actors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0C4ED6" w14:textId="77777777" w:rsidR="003E73FF" w:rsidRPr="006B24E0" w:rsidRDefault="003E73FF" w:rsidP="006B24E0">
            <w:pPr>
              <w:spacing w:after="40" w:line="276" w:lineRule="auto"/>
            </w:pPr>
            <w:r w:rsidRPr="006B24E0">
              <w:rPr>
                <w:rFonts w:eastAsia="Arial"/>
              </w:rPr>
              <w:t>Candidate (primary; includes Career Changer)</w:t>
            </w:r>
          </w:p>
          <w:p w14:paraId="523956DC" w14:textId="77777777" w:rsidR="003E73FF" w:rsidRPr="006B24E0" w:rsidRDefault="003E73FF" w:rsidP="006B24E0">
            <w:pPr>
              <w:spacing w:after="40" w:line="276" w:lineRule="auto"/>
            </w:pPr>
            <w:r w:rsidRPr="006B24E0">
              <w:rPr>
                <w:rFonts w:eastAsia="Arial"/>
              </w:rPr>
              <w:t>Authentication service (secondary)</w:t>
            </w:r>
          </w:p>
        </w:tc>
      </w:tr>
      <w:tr w:rsidR="003E73FF" w14:paraId="6FC4F966" w14:textId="77777777" w:rsidTr="006B24E0">
        <w:tc>
          <w:tcPr>
            <w:tcW w:w="1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10" w:type="dxa"/>
              <w:bottom w:w="70" w:type="dxa"/>
              <w:right w:w="110" w:type="dxa"/>
            </w:tcMar>
          </w:tcPr>
          <w:p w14:paraId="577F64AE" w14:textId="77777777" w:rsidR="003E73FF" w:rsidRPr="006B24E0" w:rsidRDefault="003E73FF" w:rsidP="006B24E0">
            <w:pPr>
              <w:spacing w:after="40" w:line="276" w:lineRule="auto"/>
            </w:pPr>
            <w:r w:rsidRPr="006B24E0">
              <w:rPr>
                <w:rFonts w:eastAsia="Arial"/>
                <w:b/>
                <w:bCs/>
              </w:rPr>
              <w:t>Basic Flow</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464F23"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user opens the login page (or is redirected to it when opening a protected page while signed out).</w:t>
            </w:r>
          </w:p>
          <w:p w14:paraId="1D56C915"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displays the login form with the Email and Password fields, the “Log in” button, the “Continue with Google” button and a link to sign up.</w:t>
            </w:r>
          </w:p>
          <w:p w14:paraId="256CFC87"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user enters the email address and password.</w:t>
            </w:r>
          </w:p>
          <w:p w14:paraId="61208EF9"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user clicks the “Log in” button.</w:t>
            </w:r>
          </w:p>
          <w:p w14:paraId="3919CEAF"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checks that both fields are filled and that the email format is valid.</w:t>
            </w:r>
          </w:p>
          <w:p w14:paraId="2E1ADC74"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sends the credentials to the authentication service.</w:t>
            </w:r>
          </w:p>
          <w:p w14:paraId="57880F8D"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authentication service confirms that the credentials are correct.</w:t>
            </w:r>
          </w:p>
          <w:p w14:paraId="19C98405"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creates a session that stays active after the page is refreshed.</w:t>
            </w:r>
          </w:p>
          <w:p w14:paraId="62DA6797" w14:textId="77777777" w:rsidR="003E73FF" w:rsidRPr="006B24E0" w:rsidRDefault="003E73FF" w:rsidP="006B24E0">
            <w:pPr>
              <w:pStyle w:val="ListParagraph"/>
              <w:numPr>
                <w:ilvl w:val="0"/>
                <w:numId w:val="2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opens the Dashboard, or the page the user originally requested.</w:t>
            </w:r>
          </w:p>
        </w:tc>
      </w:tr>
      <w:tr w:rsidR="003E73FF" w14:paraId="3781A232" w14:textId="77777777" w:rsidTr="006B24E0">
        <w:tc>
          <w:tcPr>
            <w:tcW w:w="1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10" w:type="dxa"/>
              <w:bottom w:w="70" w:type="dxa"/>
              <w:right w:w="110" w:type="dxa"/>
            </w:tcMar>
          </w:tcPr>
          <w:p w14:paraId="72A0AD52" w14:textId="77777777" w:rsidR="003E73FF" w:rsidRPr="006B24E0" w:rsidRDefault="003E73FF" w:rsidP="006B24E0">
            <w:pPr>
              <w:spacing w:after="40" w:line="276" w:lineRule="auto"/>
            </w:pPr>
            <w:r w:rsidRPr="006B24E0">
              <w:rPr>
                <w:rFonts w:eastAsia="Arial"/>
                <w:b/>
                <w:bCs/>
              </w:rPr>
              <w:t>Alternative Flows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92618F4" w14:textId="77777777" w:rsidR="003E73FF" w:rsidRPr="006B24E0" w:rsidRDefault="003E73FF" w:rsidP="006B24E0">
            <w:pPr>
              <w:keepNext/>
              <w:spacing w:before="100" w:after="60" w:line="276" w:lineRule="auto"/>
            </w:pPr>
            <w:r w:rsidRPr="006B24E0">
              <w:rPr>
                <w:rFonts w:eastAsia="Arial"/>
                <w:b/>
                <w:bCs/>
              </w:rPr>
              <w:t>Alternative flow 1: User logs in with a Google account</w:t>
            </w:r>
          </w:p>
          <w:p w14:paraId="65980D59" w14:textId="77777777" w:rsidR="003E73FF" w:rsidRPr="006B24E0" w:rsidRDefault="003E73FF" w:rsidP="006B24E0">
            <w:pPr>
              <w:pStyle w:val="ListParagraph"/>
              <w:numPr>
                <w:ilvl w:val="0"/>
                <w:numId w:val="28"/>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3 of the basic flow, the user clicks the “Continue with Google” button.</w:t>
            </w:r>
          </w:p>
          <w:p w14:paraId="1544FED4" w14:textId="77777777" w:rsidR="003E73FF" w:rsidRPr="006B24E0" w:rsidRDefault="003E73FF" w:rsidP="006B24E0">
            <w:pPr>
              <w:pStyle w:val="ListParagraph"/>
              <w:numPr>
                <w:ilvl w:val="0"/>
                <w:numId w:val="28"/>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redirects the user to the Google sign-in page.</w:t>
            </w:r>
          </w:p>
          <w:p w14:paraId="12F0C949" w14:textId="77777777" w:rsidR="003E73FF" w:rsidRPr="006B24E0" w:rsidRDefault="003E73FF" w:rsidP="006B24E0">
            <w:pPr>
              <w:pStyle w:val="ListParagraph"/>
              <w:numPr>
                <w:ilvl w:val="0"/>
                <w:numId w:val="28"/>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user selects a Google account and allows access.</w:t>
            </w:r>
          </w:p>
          <w:p w14:paraId="3A66A6D3" w14:textId="77777777" w:rsidR="003E73FF" w:rsidRPr="006B24E0" w:rsidRDefault="003E73FF" w:rsidP="006B24E0">
            <w:pPr>
              <w:pStyle w:val="ListParagraph"/>
              <w:numPr>
                <w:ilvl w:val="0"/>
                <w:numId w:val="28"/>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Google returns the user to InterviewBuddy.</w:t>
            </w:r>
          </w:p>
          <w:p w14:paraId="0F1AB410" w14:textId="77777777" w:rsidR="003E73FF" w:rsidRPr="006B24E0" w:rsidRDefault="003E73FF" w:rsidP="006B24E0">
            <w:pPr>
              <w:pStyle w:val="ListParagraph"/>
              <w:numPr>
                <w:ilvl w:val="0"/>
                <w:numId w:val="28"/>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If no InterviewBuddy account exists for this Google account, the system creates one with an empty profile.</w:t>
            </w:r>
          </w:p>
          <w:p w14:paraId="0E7A8143" w14:textId="77777777" w:rsidR="003E73FF" w:rsidRPr="006B24E0" w:rsidRDefault="003E73FF" w:rsidP="006B24E0">
            <w:pPr>
              <w:pStyle w:val="ListParagraph"/>
              <w:numPr>
                <w:ilvl w:val="0"/>
                <w:numId w:val="28"/>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Continue step 8 in the basic flow.</w:t>
            </w:r>
          </w:p>
          <w:p w14:paraId="0CBDAAB4" w14:textId="77777777" w:rsidR="003E73FF" w:rsidRPr="006B24E0" w:rsidRDefault="003E73FF" w:rsidP="006B24E0">
            <w:pPr>
              <w:keepNext/>
              <w:spacing w:before="100" w:after="60" w:line="276" w:lineRule="auto"/>
            </w:pPr>
            <w:r w:rsidRPr="006B24E0">
              <w:rPr>
                <w:rFonts w:eastAsia="Arial"/>
                <w:b/>
                <w:bCs/>
              </w:rPr>
              <w:t>Alternative flow 2: Invalid input</w:t>
            </w:r>
          </w:p>
          <w:p w14:paraId="634A7A2E" w14:textId="77777777" w:rsidR="003E73FF" w:rsidRPr="006B24E0" w:rsidRDefault="003E73FF" w:rsidP="006B24E0">
            <w:pPr>
              <w:pStyle w:val="ListParagraph"/>
              <w:numPr>
                <w:ilvl w:val="0"/>
                <w:numId w:val="29"/>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5 of the basic flow, the system shows a message next to the invalid field (empty field or wrong email format).</w:t>
            </w:r>
          </w:p>
          <w:p w14:paraId="3B3E18CB" w14:textId="77777777" w:rsidR="003E73FF" w:rsidRPr="006B24E0" w:rsidRDefault="003E73FF" w:rsidP="006B24E0">
            <w:pPr>
              <w:pStyle w:val="ListParagraph"/>
              <w:numPr>
                <w:ilvl w:val="0"/>
                <w:numId w:val="29"/>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Continue step 3 in the basic flow.</w:t>
            </w:r>
          </w:p>
          <w:p w14:paraId="5849F4AB" w14:textId="77777777" w:rsidR="003E73FF" w:rsidRPr="006B24E0" w:rsidRDefault="003E73FF" w:rsidP="006B24E0">
            <w:pPr>
              <w:keepNext/>
              <w:spacing w:before="100" w:after="60" w:line="276" w:lineRule="auto"/>
            </w:pPr>
            <w:r w:rsidRPr="006B24E0">
              <w:rPr>
                <w:rFonts w:eastAsia="Arial"/>
                <w:b/>
                <w:bCs/>
              </w:rPr>
              <w:t>Alternative flow 3: Wrong email or password</w:t>
            </w:r>
          </w:p>
          <w:p w14:paraId="283C248E" w14:textId="77777777" w:rsidR="003E73FF" w:rsidRPr="006B24E0" w:rsidRDefault="003E73FF" w:rsidP="006B24E0">
            <w:pPr>
              <w:pStyle w:val="ListParagraph"/>
              <w:numPr>
                <w:ilvl w:val="0"/>
                <w:numId w:val="3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7 of the basic flow, the authentication service rejects the credentials.</w:t>
            </w:r>
          </w:p>
          <w:p w14:paraId="26532CA9" w14:textId="77777777" w:rsidR="003E73FF" w:rsidRPr="006B24E0" w:rsidRDefault="003E73FF" w:rsidP="006B24E0">
            <w:pPr>
              <w:pStyle w:val="ListParagraph"/>
              <w:numPr>
                <w:ilvl w:val="0"/>
                <w:numId w:val="3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shows the message “Email or password is incorrect” without saying which one is wrong.</w:t>
            </w:r>
          </w:p>
          <w:p w14:paraId="5FE51766" w14:textId="77777777" w:rsidR="003E73FF" w:rsidRPr="006B24E0" w:rsidRDefault="003E73FF" w:rsidP="006B24E0">
            <w:pPr>
              <w:pStyle w:val="ListParagraph"/>
              <w:numPr>
                <w:ilvl w:val="0"/>
                <w:numId w:val="3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lastRenderedPageBreak/>
              <w:t>Continue step 3 in the basic flow.</w:t>
            </w:r>
          </w:p>
          <w:p w14:paraId="72BF933F" w14:textId="77777777" w:rsidR="003E73FF" w:rsidRPr="006B24E0" w:rsidRDefault="003E73FF" w:rsidP="006B24E0">
            <w:pPr>
              <w:keepNext/>
              <w:spacing w:before="100" w:after="60" w:line="276" w:lineRule="auto"/>
            </w:pPr>
            <w:r w:rsidRPr="006B24E0">
              <w:rPr>
                <w:rFonts w:eastAsia="Arial"/>
                <w:b/>
                <w:bCs/>
              </w:rPr>
              <w:t>Alternative flow 4: Google sign-in is cancelled or refused</w:t>
            </w:r>
          </w:p>
          <w:p w14:paraId="3A80C702" w14:textId="77777777" w:rsidR="003E73FF" w:rsidRPr="006B24E0" w:rsidRDefault="003E73FF" w:rsidP="006B24E0">
            <w:pPr>
              <w:pStyle w:val="ListParagraph"/>
              <w:numPr>
                <w:ilvl w:val="0"/>
                <w:numId w:val="31"/>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3 of alternative flow 1, the user cancels or denies access.</w:t>
            </w:r>
          </w:p>
          <w:p w14:paraId="795F5996" w14:textId="77777777" w:rsidR="003E73FF" w:rsidRPr="006B24E0" w:rsidRDefault="003E73FF" w:rsidP="006B24E0">
            <w:pPr>
              <w:pStyle w:val="ListParagraph"/>
              <w:numPr>
                <w:ilvl w:val="0"/>
                <w:numId w:val="31"/>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returns to the login page and shows a message that the sign-in was not completed.</w:t>
            </w:r>
          </w:p>
          <w:p w14:paraId="59FCC2BB" w14:textId="77777777" w:rsidR="003E73FF" w:rsidRPr="006B24E0" w:rsidRDefault="003E73FF" w:rsidP="006B24E0">
            <w:pPr>
              <w:pStyle w:val="ListParagraph"/>
              <w:numPr>
                <w:ilvl w:val="0"/>
                <w:numId w:val="31"/>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user clicks “Continue with Google” again, or continues step 3 in the basic flow.</w:t>
            </w:r>
          </w:p>
          <w:p w14:paraId="50C767DC" w14:textId="77777777" w:rsidR="003E73FF" w:rsidRPr="006B24E0" w:rsidRDefault="003E73FF" w:rsidP="006B24E0">
            <w:pPr>
              <w:keepNext/>
              <w:spacing w:before="100" w:after="60" w:line="276" w:lineRule="auto"/>
            </w:pPr>
            <w:r w:rsidRPr="006B24E0">
              <w:rPr>
                <w:rFonts w:eastAsia="Arial"/>
                <w:b/>
                <w:bCs/>
              </w:rPr>
              <w:t>Alternative flow 5: User is already signed in</w:t>
            </w:r>
          </w:p>
          <w:p w14:paraId="0CE83A4B" w14:textId="77777777" w:rsidR="003E73FF" w:rsidRPr="006B24E0" w:rsidRDefault="003E73FF" w:rsidP="006B24E0">
            <w:pPr>
              <w:pStyle w:val="ListParagraph"/>
              <w:numPr>
                <w:ilvl w:val="0"/>
                <w:numId w:val="32"/>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1 of the basic flow, a valid session already exists.</w:t>
            </w:r>
          </w:p>
          <w:p w14:paraId="4410FAC8" w14:textId="77777777" w:rsidR="003E73FF" w:rsidRPr="006B24E0" w:rsidRDefault="003E73FF" w:rsidP="006B24E0">
            <w:pPr>
              <w:pStyle w:val="ListParagraph"/>
              <w:numPr>
                <w:ilvl w:val="0"/>
                <w:numId w:val="32"/>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Continue step 9 in the basic flow.</w:t>
            </w:r>
          </w:p>
          <w:p w14:paraId="5A719296" w14:textId="77777777" w:rsidR="003E73FF" w:rsidRPr="006B24E0" w:rsidRDefault="003E73FF" w:rsidP="006B24E0">
            <w:pPr>
              <w:keepNext/>
              <w:spacing w:before="100" w:after="60" w:line="276" w:lineRule="auto"/>
            </w:pPr>
            <w:r w:rsidRPr="006B24E0">
              <w:rPr>
                <w:rFonts w:eastAsia="Arial"/>
                <w:b/>
                <w:bCs/>
              </w:rPr>
              <w:t>Alternative flow 6: Authentication service is not available</w:t>
            </w:r>
          </w:p>
          <w:p w14:paraId="52116CB7" w14:textId="77777777" w:rsidR="003E73FF" w:rsidRPr="006B24E0" w:rsidRDefault="003E73FF" w:rsidP="006B24E0">
            <w:pPr>
              <w:pStyle w:val="ListParagraph"/>
              <w:numPr>
                <w:ilvl w:val="0"/>
                <w:numId w:val="33"/>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6 of the basic flow (or step 2 of alternative flow 1), the system cannot reach the authentication service.</w:t>
            </w:r>
          </w:p>
          <w:p w14:paraId="01849BB9" w14:textId="77777777" w:rsidR="003E73FF" w:rsidRPr="006B24E0" w:rsidRDefault="003E73FF" w:rsidP="006B24E0">
            <w:pPr>
              <w:pStyle w:val="ListParagraph"/>
              <w:numPr>
                <w:ilvl w:val="0"/>
                <w:numId w:val="33"/>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shows a message that sign-in is not possible now and asks the user to try again later.</w:t>
            </w:r>
          </w:p>
          <w:p w14:paraId="5756C99E" w14:textId="77777777" w:rsidR="003E73FF" w:rsidRPr="006B24E0" w:rsidRDefault="003E73FF" w:rsidP="006B24E0">
            <w:pPr>
              <w:pStyle w:val="ListParagraph"/>
              <w:numPr>
                <w:ilvl w:val="0"/>
                <w:numId w:val="33"/>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No session is created and the user stays on the login page.</w:t>
            </w:r>
          </w:p>
        </w:tc>
      </w:tr>
      <w:tr w:rsidR="003E73FF" w14:paraId="41F8B57A" w14:textId="77777777" w:rsidTr="006B24E0">
        <w:tc>
          <w:tcPr>
            <w:tcW w:w="1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10" w:type="dxa"/>
              <w:bottom w:w="70" w:type="dxa"/>
              <w:right w:w="110" w:type="dxa"/>
            </w:tcMar>
          </w:tcPr>
          <w:p w14:paraId="03381768" w14:textId="77777777" w:rsidR="003E73FF" w:rsidRPr="006B24E0" w:rsidRDefault="003E73FF" w:rsidP="006B24E0">
            <w:pPr>
              <w:spacing w:after="40" w:line="276" w:lineRule="auto"/>
            </w:pPr>
            <w:r w:rsidRPr="006B24E0">
              <w:rPr>
                <w:rFonts w:eastAsia="Arial"/>
                <w:b/>
                <w:bCs/>
              </w:rPr>
              <w:lastRenderedPageBreak/>
              <w:t>Pre-conditions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9E6AFF3" w14:textId="77777777" w:rsidR="003E73FF" w:rsidRPr="006B24E0" w:rsidRDefault="003E73FF" w:rsidP="006B24E0">
            <w:pPr>
              <w:spacing w:after="40" w:line="276" w:lineRule="auto"/>
            </w:pPr>
            <w:r w:rsidRPr="006B24E0">
              <w:rPr>
                <w:rFonts w:eastAsia="Arial"/>
              </w:rPr>
              <w:t>The user has an account (see UC-01 Sign up) or a Google account. The browser has JavaScript enabled, an internet connection is available and the authentication service is running.</w:t>
            </w:r>
          </w:p>
        </w:tc>
      </w:tr>
      <w:tr w:rsidR="003E73FF" w14:paraId="323651A2" w14:textId="77777777" w:rsidTr="006B24E0">
        <w:tc>
          <w:tcPr>
            <w:tcW w:w="1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10" w:type="dxa"/>
              <w:bottom w:w="70" w:type="dxa"/>
              <w:right w:w="110" w:type="dxa"/>
            </w:tcMar>
          </w:tcPr>
          <w:p w14:paraId="7D56DCA3" w14:textId="77777777" w:rsidR="003E73FF" w:rsidRPr="006B24E0" w:rsidRDefault="003E73FF" w:rsidP="006B24E0">
            <w:pPr>
              <w:spacing w:after="40" w:line="276" w:lineRule="auto"/>
            </w:pPr>
            <w:r w:rsidRPr="006B24E0">
              <w:rPr>
                <w:rFonts w:eastAsia="Arial"/>
                <w:b/>
                <w:bCs/>
              </w:rPr>
              <w:t>Post-conditions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5B58D2" w14:textId="77777777" w:rsidR="003E73FF" w:rsidRPr="006B24E0" w:rsidRDefault="003E73FF" w:rsidP="006B24E0">
            <w:pPr>
              <w:spacing w:after="40" w:line="276" w:lineRule="auto"/>
            </w:pPr>
            <w:r w:rsidRPr="006B24E0">
              <w:rPr>
                <w:rFonts w:eastAsia="Arial"/>
              </w:rPr>
              <w:t>Success: the user is signed in, the session stays active after a page refresh, and the user sees the Dashboard. All pages and data requests are limited to the data of this user.</w:t>
            </w:r>
          </w:p>
          <w:p w14:paraId="336B30A7" w14:textId="77777777" w:rsidR="003E73FF" w:rsidRPr="006B24E0" w:rsidRDefault="003E73FF" w:rsidP="006B24E0">
            <w:pPr>
              <w:spacing w:after="40" w:line="276" w:lineRule="auto"/>
            </w:pPr>
            <w:r w:rsidRPr="006B24E0">
              <w:rPr>
                <w:rFonts w:eastAsia="Arial"/>
              </w:rPr>
              <w:t>Failure: no session is created; protected pages keep redirecting the user to the login page.</w:t>
            </w:r>
          </w:p>
        </w:tc>
      </w:tr>
    </w:tbl>
    <w:p w14:paraId="1EE55650" w14:textId="6EC9497A" w:rsidR="006B24E0" w:rsidRDefault="006B24E0" w:rsidP="006B24E0">
      <w:pPr>
        <w:spacing w:line="276" w:lineRule="auto"/>
      </w:pPr>
    </w:p>
    <w:p w14:paraId="3B14D17F" w14:textId="77777777" w:rsidR="006B24E0" w:rsidRDefault="006B24E0" w:rsidP="006B24E0">
      <w:pPr>
        <w:widowControl/>
        <w:spacing w:line="276" w:lineRule="auto"/>
      </w:pPr>
      <w:r>
        <w:br w:type="page"/>
      </w:r>
    </w:p>
    <w:p w14:paraId="28B5B880" w14:textId="77777777" w:rsidR="006B24E0" w:rsidRDefault="006B24E0" w:rsidP="006B24E0">
      <w:pPr>
        <w:pStyle w:val="Heading2"/>
        <w:pageBreakBefore/>
        <w:spacing w:line="276" w:lineRule="auto"/>
        <w:rPr>
          <w:rFonts w:eastAsia="Arial" w:cs="Arial"/>
        </w:rPr>
      </w:pPr>
      <w:bookmarkStart w:id="6" w:name="_Toc243659141"/>
      <w:r>
        <w:rPr>
          <w:rFonts w:eastAsia="Arial" w:cs="Arial"/>
        </w:rPr>
        <w:lastRenderedPageBreak/>
        <w:t>2.2 Use-case: Analyze CV–JD fit</w:t>
      </w:r>
      <w:bookmarkEnd w:id="6"/>
    </w:p>
    <w:p w14:paraId="22919F84" w14:textId="77777777" w:rsidR="006B24E0" w:rsidRDefault="006B24E0" w:rsidP="006B24E0">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6B24E0" w14:paraId="04DD4375"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4ACB165E" w14:textId="77777777" w:rsidR="006B24E0" w:rsidRPr="006B24E0" w:rsidRDefault="006B24E0" w:rsidP="006B24E0">
            <w:pPr>
              <w:spacing w:after="40" w:line="276" w:lineRule="auto"/>
            </w:pPr>
            <w:r w:rsidRPr="006B24E0">
              <w:rPr>
                <w:rFonts w:eastAsia="Arial"/>
                <w:b/>
                <w:bCs/>
              </w:rPr>
              <w:t>Use case Name</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25E55E" w14:textId="77777777" w:rsidR="006B24E0" w:rsidRPr="006B24E0" w:rsidRDefault="006B24E0" w:rsidP="006B24E0">
            <w:pPr>
              <w:spacing w:after="40" w:line="276" w:lineRule="auto"/>
            </w:pPr>
            <w:r w:rsidRPr="006B24E0">
              <w:rPr>
                <w:rFonts w:eastAsia="Arial"/>
              </w:rPr>
              <w:t>UC-04 Analyze CV–JD fit.</w:t>
            </w:r>
          </w:p>
        </w:tc>
      </w:tr>
      <w:tr w:rsidR="006B24E0" w14:paraId="18320FB5"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3771A02B" w14:textId="77777777" w:rsidR="006B24E0" w:rsidRPr="006B24E0" w:rsidRDefault="006B24E0" w:rsidP="006B24E0">
            <w:pPr>
              <w:spacing w:after="40" w:line="276" w:lineRule="auto"/>
            </w:pPr>
            <w:r w:rsidRPr="006B24E0">
              <w:rPr>
                <w:rFonts w:eastAsia="Arial"/>
                <w:b/>
                <w:bCs/>
              </w:rPr>
              <w:t>Brief description</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D1A6219" w14:textId="77777777" w:rsidR="006B24E0" w:rsidRPr="006B24E0" w:rsidRDefault="006B24E0" w:rsidP="006B24E0">
            <w:pPr>
              <w:spacing w:after="40" w:line="276" w:lineRule="auto"/>
            </w:pPr>
            <w:r w:rsidRPr="006B24E0">
              <w:rPr>
                <w:rFonts w:eastAsia="Arial"/>
              </w:rPr>
              <w:t>This use case describes how the Candidate compares a CV with a job description to see how well they match, which skills are missing and what to improve before an interview.</w:t>
            </w:r>
          </w:p>
        </w:tc>
      </w:tr>
      <w:tr w:rsidR="006B24E0" w14:paraId="5C016DF1"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53915630" w14:textId="77777777" w:rsidR="006B24E0" w:rsidRPr="006B24E0" w:rsidRDefault="006B24E0" w:rsidP="006B24E0">
            <w:pPr>
              <w:spacing w:after="40" w:line="276" w:lineRule="auto"/>
            </w:pPr>
            <w:r w:rsidRPr="006B24E0">
              <w:rPr>
                <w:rFonts w:eastAsia="Arial"/>
                <w:b/>
                <w:bCs/>
              </w:rPr>
              <w:t>Actors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A45B90" w14:textId="77777777" w:rsidR="006B24E0" w:rsidRPr="006B24E0" w:rsidRDefault="006B24E0" w:rsidP="006B24E0">
            <w:pPr>
              <w:spacing w:after="40" w:line="276" w:lineRule="auto"/>
            </w:pPr>
            <w:r w:rsidRPr="006B24E0">
              <w:rPr>
                <w:rFonts w:eastAsia="Arial"/>
              </w:rPr>
              <w:t>Candidate (primary; includes Career Changer)</w:t>
            </w:r>
          </w:p>
          <w:p w14:paraId="01595AEA" w14:textId="77777777" w:rsidR="006B24E0" w:rsidRPr="006B24E0" w:rsidRDefault="006B24E0" w:rsidP="006B24E0">
            <w:pPr>
              <w:spacing w:after="40" w:line="276" w:lineRule="auto"/>
            </w:pPr>
            <w:r w:rsidRPr="006B24E0">
              <w:rPr>
                <w:rFonts w:eastAsia="Arial"/>
              </w:rPr>
              <w:t>AI service – Google Gemini API (secondary)</w:t>
            </w:r>
          </w:p>
        </w:tc>
      </w:tr>
      <w:tr w:rsidR="006B24E0" w14:paraId="0E70A5F1"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3DE39377" w14:textId="77777777" w:rsidR="006B24E0" w:rsidRPr="006B24E0" w:rsidRDefault="006B24E0" w:rsidP="006B24E0">
            <w:pPr>
              <w:spacing w:after="40" w:line="276" w:lineRule="auto"/>
            </w:pPr>
            <w:r w:rsidRPr="006B24E0">
              <w:rPr>
                <w:rFonts w:eastAsia="Arial"/>
                <w:b/>
                <w:bCs/>
              </w:rPr>
              <w:t>Basic Flow</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9D0429"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“Analysis” in the sidebar.</w:t>
            </w:r>
          </w:p>
          <w:p w14:paraId="48B5811F"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displays the Analysis page with the Job Description box (with a character counter, maximum 3000 characters) and the CV / Resume area (upload or paste).</w:t>
            </w:r>
          </w:p>
          <w:p w14:paraId="76274F23"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pastes the job description.</w:t>
            </w:r>
          </w:p>
          <w:p w14:paraId="5D13D97D"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uploads a CV file in PDF format.</w:t>
            </w:r>
          </w:p>
          <w:p w14:paraId="5D8B8047"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shows the file name and size, and extracts the text from the PDF.</w:t>
            </w:r>
          </w:p>
          <w:p w14:paraId="4BC504E6"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clicks the “Analyze Match” button.</w:t>
            </w:r>
          </w:p>
          <w:p w14:paraId="6059D4FA"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checks that the job description and the CV text are present and that the job description is not longer than 3000 characters.</w:t>
            </w:r>
          </w:p>
          <w:p w14:paraId="714C6A76"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sends the job description and the CV text to the AI service to extract the required skills and compare them with the CV.</w:t>
            </w:r>
          </w:p>
          <w:p w14:paraId="1B9D236F"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AI service returns the result in a structured format and the system checks the format.</w:t>
            </w:r>
          </w:p>
          <w:p w14:paraId="766528D2"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displays the Match Score, the overall assessment, the matched skills, the missing or weak skills, the “Requirements vs Your CV” table (each requirement marked as matched, partial match or not found, with evidence from the CV), a recommendation and tips for the interview.</w:t>
            </w:r>
          </w:p>
          <w:p w14:paraId="21DBF5C7" w14:textId="77777777" w:rsidR="006B24E0" w:rsidRPr="006B24E0" w:rsidRDefault="006B24E0" w:rsidP="006B24E0">
            <w:pPr>
              <w:pStyle w:val="ListParagraph"/>
              <w:numPr>
                <w:ilvl w:val="0"/>
                <w:numId w:val="3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saves the analysis result so that it can be used when the Candidate sets up a mock interview (UC-05).</w:t>
            </w:r>
          </w:p>
        </w:tc>
      </w:tr>
      <w:tr w:rsidR="006B24E0" w14:paraId="543A133B"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129ACF71" w14:textId="77777777" w:rsidR="006B24E0" w:rsidRPr="006B24E0" w:rsidRDefault="006B24E0" w:rsidP="006B24E0">
            <w:pPr>
              <w:spacing w:after="40" w:line="276" w:lineRule="auto"/>
            </w:pPr>
            <w:r w:rsidRPr="006B24E0">
              <w:rPr>
                <w:rFonts w:eastAsia="Arial"/>
                <w:b/>
                <w:bCs/>
              </w:rPr>
              <w:t>Alternative Flows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14E110" w14:textId="77777777" w:rsidR="006B24E0" w:rsidRPr="006B24E0" w:rsidRDefault="006B24E0" w:rsidP="006B24E0">
            <w:pPr>
              <w:keepNext/>
              <w:spacing w:before="100" w:after="60" w:line="276" w:lineRule="auto"/>
            </w:pPr>
            <w:r w:rsidRPr="006B24E0">
              <w:rPr>
                <w:rFonts w:eastAsia="Arial"/>
                <w:b/>
                <w:bCs/>
              </w:rPr>
              <w:t>Alternative flow 1: Candidate pastes the CV text instead of uploading a file</w:t>
            </w:r>
          </w:p>
          <w:p w14:paraId="340B19CD" w14:textId="77777777" w:rsidR="006B24E0" w:rsidRPr="006B24E0" w:rsidRDefault="006B24E0" w:rsidP="006B24E0">
            <w:pPr>
              <w:pStyle w:val="ListParagraph"/>
              <w:numPr>
                <w:ilvl w:val="0"/>
                <w:numId w:val="35"/>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4 of the basic flow, the Candidate pastes the CV content into the text box.</w:t>
            </w:r>
          </w:p>
          <w:p w14:paraId="28E99209" w14:textId="77777777" w:rsidR="006B24E0" w:rsidRPr="006B24E0" w:rsidRDefault="006B24E0" w:rsidP="006B24E0">
            <w:pPr>
              <w:pStyle w:val="ListParagraph"/>
              <w:numPr>
                <w:ilvl w:val="0"/>
                <w:numId w:val="35"/>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Continue step 6 in the basic flow.</w:t>
            </w:r>
          </w:p>
          <w:p w14:paraId="23941E77" w14:textId="77777777" w:rsidR="006B24E0" w:rsidRPr="006B24E0" w:rsidRDefault="006B24E0" w:rsidP="006B24E0">
            <w:pPr>
              <w:keepNext/>
              <w:spacing w:before="100" w:after="60" w:line="276" w:lineRule="auto"/>
            </w:pPr>
            <w:r w:rsidRPr="006B24E0">
              <w:rPr>
                <w:rFonts w:eastAsia="Arial"/>
                <w:b/>
                <w:bCs/>
              </w:rPr>
              <w:t>Alternative flow 2: The PDF has no readable text or is not a PDF</w:t>
            </w:r>
          </w:p>
          <w:p w14:paraId="046181BE" w14:textId="77777777" w:rsidR="006B24E0" w:rsidRPr="006B24E0" w:rsidRDefault="006B24E0" w:rsidP="006B24E0">
            <w:pPr>
              <w:pStyle w:val="ListParagraph"/>
              <w:numPr>
                <w:ilvl w:val="0"/>
                <w:numId w:val="36"/>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5 of the basic flow, the system detects that the file is not a PDF or contains no text (for example a scanned image).</w:t>
            </w:r>
          </w:p>
          <w:p w14:paraId="2BBB0694" w14:textId="77777777" w:rsidR="006B24E0" w:rsidRPr="006B24E0" w:rsidRDefault="006B24E0" w:rsidP="006B24E0">
            <w:pPr>
              <w:pStyle w:val="ListParagraph"/>
              <w:numPr>
                <w:ilvl w:val="0"/>
                <w:numId w:val="36"/>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shows a warning that the CV cannot be read and asks the Candidate to upload a text-based PDF or to paste the CV text.</w:t>
            </w:r>
          </w:p>
          <w:p w14:paraId="40F82A37" w14:textId="77777777" w:rsidR="006B24E0" w:rsidRPr="006B24E0" w:rsidRDefault="006B24E0" w:rsidP="006B24E0">
            <w:pPr>
              <w:pStyle w:val="ListParagraph"/>
              <w:numPr>
                <w:ilvl w:val="0"/>
                <w:numId w:val="36"/>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Continue step 4 in the basic flow or alternative flow 1.</w:t>
            </w:r>
          </w:p>
          <w:p w14:paraId="0B7860A4" w14:textId="77777777" w:rsidR="006B24E0" w:rsidRPr="006B24E0" w:rsidRDefault="006B24E0" w:rsidP="006B24E0">
            <w:pPr>
              <w:keepNext/>
              <w:spacing w:before="100" w:after="60" w:line="276" w:lineRule="auto"/>
            </w:pPr>
            <w:r w:rsidRPr="006B24E0">
              <w:rPr>
                <w:rFonts w:eastAsia="Arial"/>
                <w:b/>
                <w:bCs/>
              </w:rPr>
              <w:t>Alternative flow 3: Candidate removes the uploaded CV</w:t>
            </w:r>
          </w:p>
          <w:p w14:paraId="24203332" w14:textId="77777777" w:rsidR="006B24E0" w:rsidRPr="006B24E0" w:rsidRDefault="006B24E0" w:rsidP="006B24E0">
            <w:pPr>
              <w:pStyle w:val="ListParagraph"/>
              <w:numPr>
                <w:ilvl w:val="0"/>
                <w:numId w:val="3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5 of the basic flow, the Candidate clicks the delete icon next to the file.</w:t>
            </w:r>
          </w:p>
          <w:p w14:paraId="0258C0D0" w14:textId="77777777" w:rsidR="006B24E0" w:rsidRPr="006B24E0" w:rsidRDefault="006B24E0" w:rsidP="006B24E0">
            <w:pPr>
              <w:pStyle w:val="ListParagraph"/>
              <w:numPr>
                <w:ilvl w:val="0"/>
                <w:numId w:val="3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removes the file and its extracted text from the page.</w:t>
            </w:r>
          </w:p>
          <w:p w14:paraId="21E98F28" w14:textId="77777777" w:rsidR="006B24E0" w:rsidRPr="006B24E0" w:rsidRDefault="006B24E0" w:rsidP="006B24E0">
            <w:pPr>
              <w:pStyle w:val="ListParagraph"/>
              <w:numPr>
                <w:ilvl w:val="0"/>
                <w:numId w:val="37"/>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lastRenderedPageBreak/>
              <w:t>Continue step 4 in the basic flow.</w:t>
            </w:r>
          </w:p>
          <w:p w14:paraId="1825AFBA" w14:textId="77777777" w:rsidR="006B24E0" w:rsidRPr="006B24E0" w:rsidRDefault="006B24E0" w:rsidP="006B24E0">
            <w:pPr>
              <w:keepNext/>
              <w:spacing w:before="100" w:after="60" w:line="276" w:lineRule="auto"/>
            </w:pPr>
            <w:r w:rsidRPr="006B24E0">
              <w:rPr>
                <w:rFonts w:eastAsia="Arial"/>
                <w:b/>
                <w:bCs/>
              </w:rPr>
              <w:t>Alternative flow 4: Job description or CV is missing, or the job description is too long</w:t>
            </w:r>
          </w:p>
          <w:p w14:paraId="78D333E8" w14:textId="77777777" w:rsidR="006B24E0" w:rsidRPr="006B24E0" w:rsidRDefault="006B24E0" w:rsidP="006B24E0">
            <w:pPr>
              <w:pStyle w:val="ListParagraph"/>
              <w:numPr>
                <w:ilvl w:val="0"/>
                <w:numId w:val="38"/>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7 of the basic flow, the system shows a message that tells which input is missing or that the job description exceeds 3000 characters.</w:t>
            </w:r>
          </w:p>
          <w:p w14:paraId="597B341B" w14:textId="77777777" w:rsidR="006B24E0" w:rsidRPr="006B24E0" w:rsidRDefault="006B24E0" w:rsidP="006B24E0">
            <w:pPr>
              <w:pStyle w:val="ListParagraph"/>
              <w:numPr>
                <w:ilvl w:val="0"/>
                <w:numId w:val="38"/>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corrects the input. Continue step 3 (job description) or step 4 (CV) in the basic flow.</w:t>
            </w:r>
          </w:p>
          <w:p w14:paraId="668ACE24" w14:textId="77777777" w:rsidR="006B24E0" w:rsidRPr="006B24E0" w:rsidRDefault="006B24E0" w:rsidP="006B24E0">
            <w:pPr>
              <w:keepNext/>
              <w:spacing w:before="100" w:after="60" w:line="276" w:lineRule="auto"/>
            </w:pPr>
            <w:r w:rsidRPr="006B24E0">
              <w:rPr>
                <w:rFonts w:eastAsia="Arial"/>
                <w:b/>
                <w:bCs/>
              </w:rPr>
              <w:t>Alternative flow 5: The AI service fails or returns an unusable result</w:t>
            </w:r>
          </w:p>
          <w:p w14:paraId="76132F37" w14:textId="77777777" w:rsidR="006B24E0" w:rsidRPr="006B24E0" w:rsidRDefault="006B24E0" w:rsidP="006B24E0">
            <w:pPr>
              <w:pStyle w:val="ListParagraph"/>
              <w:numPr>
                <w:ilvl w:val="0"/>
                <w:numId w:val="39"/>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8 or step 9 of the basic flow, the AI service is not available, the quota is exceeded, or the result does not have the expected format.</w:t>
            </w:r>
          </w:p>
          <w:p w14:paraId="59073FA6" w14:textId="77777777" w:rsidR="006B24E0" w:rsidRPr="006B24E0" w:rsidRDefault="006B24E0" w:rsidP="006B24E0">
            <w:pPr>
              <w:pStyle w:val="ListParagraph"/>
              <w:numPr>
                <w:ilvl w:val="0"/>
                <w:numId w:val="39"/>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shows a clear message and a “Try again” option. The text entered by the Candidate is kept and no result is saved.</w:t>
            </w:r>
          </w:p>
          <w:p w14:paraId="0621A816" w14:textId="77777777" w:rsidR="006B24E0" w:rsidRPr="006B24E0" w:rsidRDefault="006B24E0" w:rsidP="006B24E0">
            <w:pPr>
              <w:pStyle w:val="ListParagraph"/>
              <w:numPr>
                <w:ilvl w:val="0"/>
                <w:numId w:val="39"/>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retries; continue step 6 in the basic flow.</w:t>
            </w:r>
          </w:p>
        </w:tc>
      </w:tr>
      <w:tr w:rsidR="006B24E0" w14:paraId="1EDA50C8"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5300A3F6" w14:textId="77777777" w:rsidR="006B24E0" w:rsidRPr="006B24E0" w:rsidRDefault="006B24E0" w:rsidP="006B24E0">
            <w:pPr>
              <w:spacing w:after="40" w:line="276" w:lineRule="auto"/>
            </w:pPr>
            <w:r w:rsidRPr="006B24E0">
              <w:rPr>
                <w:rFonts w:eastAsia="Arial"/>
                <w:b/>
                <w:bCs/>
              </w:rPr>
              <w:lastRenderedPageBreak/>
              <w:t>Pre-conditions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9EF2ED" w14:textId="77777777" w:rsidR="006B24E0" w:rsidRPr="006B24E0" w:rsidRDefault="006B24E0" w:rsidP="006B24E0">
            <w:pPr>
              <w:spacing w:after="40" w:line="276" w:lineRule="auto"/>
            </w:pPr>
            <w:r w:rsidRPr="006B24E0">
              <w:rPr>
                <w:rFonts w:eastAsia="Arial"/>
              </w:rPr>
              <w:t>The Candidate is signed in (see UC-02 Log in). The Candidate has the text of a job description and a CV (text-based PDF or pasted text). The AI service is available.</w:t>
            </w:r>
          </w:p>
        </w:tc>
      </w:tr>
      <w:tr w:rsidR="006B24E0" w14:paraId="279DDF2E"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3859C49A" w14:textId="77777777" w:rsidR="006B24E0" w:rsidRPr="006B24E0" w:rsidRDefault="006B24E0" w:rsidP="006B24E0">
            <w:pPr>
              <w:spacing w:after="40" w:line="276" w:lineRule="auto"/>
            </w:pPr>
            <w:r w:rsidRPr="006B24E0">
              <w:rPr>
                <w:rFonts w:eastAsia="Arial"/>
                <w:b/>
                <w:bCs/>
              </w:rPr>
              <w:t>Post-conditions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D80768" w14:textId="77777777" w:rsidR="006B24E0" w:rsidRPr="006B24E0" w:rsidRDefault="006B24E0" w:rsidP="006B24E0">
            <w:pPr>
              <w:spacing w:after="40" w:line="276" w:lineRule="auto"/>
            </w:pPr>
            <w:r w:rsidRPr="006B24E0">
              <w:rPr>
                <w:rFonts w:eastAsia="Arial"/>
              </w:rPr>
              <w:t>Success: the fit result is displayed and saved for the Candidate and can be used for a mock interview. The uploaded CV file is not stored permanently; the Candidate is told how the CV data is used.</w:t>
            </w:r>
          </w:p>
          <w:p w14:paraId="08A11B38" w14:textId="77777777" w:rsidR="006B24E0" w:rsidRPr="006B24E0" w:rsidRDefault="006B24E0" w:rsidP="006B24E0">
            <w:pPr>
              <w:spacing w:after="40" w:line="276" w:lineRule="auto"/>
            </w:pPr>
            <w:r w:rsidRPr="006B24E0">
              <w:rPr>
                <w:rFonts w:eastAsia="Arial"/>
              </w:rPr>
              <w:t>Failure: no result is saved and the entered job description and CV text remain on the page.</w:t>
            </w:r>
          </w:p>
        </w:tc>
      </w:tr>
    </w:tbl>
    <w:p w14:paraId="0FFBD29A" w14:textId="2AA6B465" w:rsidR="006B24E0" w:rsidRDefault="006B24E0" w:rsidP="006B24E0">
      <w:pPr>
        <w:spacing w:line="276" w:lineRule="auto"/>
      </w:pPr>
    </w:p>
    <w:p w14:paraId="58635417" w14:textId="77777777" w:rsidR="006B24E0" w:rsidRDefault="006B24E0" w:rsidP="006B24E0">
      <w:pPr>
        <w:widowControl/>
        <w:spacing w:line="276" w:lineRule="auto"/>
      </w:pPr>
      <w:r>
        <w:br w:type="page"/>
      </w:r>
    </w:p>
    <w:p w14:paraId="0C621AB1" w14:textId="70821F51" w:rsidR="006B24E0" w:rsidRPr="006B24E0" w:rsidRDefault="006B24E0" w:rsidP="006B24E0">
      <w:pPr>
        <w:pStyle w:val="Heading2"/>
        <w:spacing w:line="276" w:lineRule="auto"/>
      </w:pPr>
      <w:bookmarkStart w:id="7" w:name="_Toc243659142"/>
      <w:r w:rsidRPr="006B24E0">
        <w:lastRenderedPageBreak/>
        <w:t>2.3 Use-case: Set up mock interview</w:t>
      </w:r>
      <w:bookmarkEnd w:id="7"/>
    </w:p>
    <w:p w14:paraId="5B65E32E" w14:textId="77777777" w:rsidR="006B24E0" w:rsidRDefault="006B24E0" w:rsidP="006B24E0">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6B24E0" w14:paraId="1A7E3A99"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33DD3899" w14:textId="77777777" w:rsidR="006B24E0" w:rsidRPr="006B24E0" w:rsidRDefault="006B24E0" w:rsidP="006B24E0">
            <w:pPr>
              <w:spacing w:after="40" w:line="276" w:lineRule="auto"/>
            </w:pPr>
            <w:r w:rsidRPr="006B24E0">
              <w:rPr>
                <w:rFonts w:eastAsia="Arial"/>
                <w:b/>
                <w:bCs/>
              </w:rPr>
              <w:t>Use case Name</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8D124D1" w14:textId="77777777" w:rsidR="006B24E0" w:rsidRPr="006B24E0" w:rsidRDefault="006B24E0" w:rsidP="006B24E0">
            <w:pPr>
              <w:spacing w:after="40" w:line="276" w:lineRule="auto"/>
            </w:pPr>
            <w:r w:rsidRPr="006B24E0">
              <w:rPr>
                <w:rFonts w:eastAsia="Arial"/>
              </w:rPr>
              <w:t>UC-05 Set up mock interview.</w:t>
            </w:r>
          </w:p>
        </w:tc>
      </w:tr>
      <w:tr w:rsidR="006B24E0" w14:paraId="576FFC70"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779ABCCC" w14:textId="77777777" w:rsidR="006B24E0" w:rsidRPr="006B24E0" w:rsidRDefault="006B24E0" w:rsidP="006B24E0">
            <w:pPr>
              <w:spacing w:after="40" w:line="276" w:lineRule="auto"/>
            </w:pPr>
            <w:r w:rsidRPr="006B24E0">
              <w:rPr>
                <w:rFonts w:eastAsia="Arial"/>
                <w:b/>
                <w:bCs/>
              </w:rPr>
              <w:t>Brief description</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49C750" w14:textId="77777777" w:rsidR="006B24E0" w:rsidRPr="006B24E0" w:rsidRDefault="006B24E0" w:rsidP="006B24E0">
            <w:pPr>
              <w:spacing w:after="40" w:line="276" w:lineRule="auto"/>
            </w:pPr>
            <w:r w:rsidRPr="006B24E0">
              <w:rPr>
                <w:rFonts w:eastAsia="Arial"/>
              </w:rPr>
              <w:t>This use case describes how the Candidate configures a personalised mock interview and starts it.</w:t>
            </w:r>
          </w:p>
        </w:tc>
      </w:tr>
      <w:tr w:rsidR="006B24E0" w14:paraId="7A32B7CD"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7E342D40" w14:textId="77777777" w:rsidR="006B24E0" w:rsidRPr="006B24E0" w:rsidRDefault="006B24E0" w:rsidP="006B24E0">
            <w:pPr>
              <w:spacing w:after="40" w:line="276" w:lineRule="auto"/>
            </w:pPr>
            <w:r w:rsidRPr="006B24E0">
              <w:rPr>
                <w:rFonts w:eastAsia="Arial"/>
                <w:b/>
                <w:bCs/>
              </w:rPr>
              <w:t>Actors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B8E4EA" w14:textId="77777777" w:rsidR="006B24E0" w:rsidRPr="006B24E0" w:rsidRDefault="006B24E0" w:rsidP="006B24E0">
            <w:pPr>
              <w:spacing w:after="40" w:line="276" w:lineRule="auto"/>
            </w:pPr>
            <w:r w:rsidRPr="006B24E0">
              <w:rPr>
                <w:rFonts w:eastAsia="Arial"/>
              </w:rPr>
              <w:t>Candidate (primary; includes Career Changer)</w:t>
            </w:r>
          </w:p>
        </w:tc>
      </w:tr>
      <w:tr w:rsidR="006B24E0" w14:paraId="4DA649F2"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06C228AA" w14:textId="77777777" w:rsidR="006B24E0" w:rsidRPr="006B24E0" w:rsidRDefault="006B24E0" w:rsidP="006B24E0">
            <w:pPr>
              <w:spacing w:after="40" w:line="276" w:lineRule="auto"/>
            </w:pPr>
            <w:r w:rsidRPr="006B24E0">
              <w:rPr>
                <w:rFonts w:eastAsia="Arial"/>
                <w:b/>
                <w:bCs/>
              </w:rPr>
              <w:t>Basic Flow</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9EB887"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“New Interview” in the sidebar.</w:t>
            </w:r>
          </w:p>
          <w:p w14:paraId="211A0AC8"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displays the Interview Setup page with default values and the Session Preview.</w:t>
            </w:r>
          </w:p>
          <w:p w14:paraId="7F1C582B"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the interview type: Technical, Behavioral or HR.</w:t>
            </w:r>
          </w:p>
          <w:p w14:paraId="7D6F6EB1"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the difficulty level: Easy, Medium or Hard.</w:t>
            </w:r>
          </w:p>
          <w:p w14:paraId="36F66CEB"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the interview language: English or Vietnamese.</w:t>
            </w:r>
          </w:p>
          <w:p w14:paraId="26BD4D83"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the target position.</w:t>
            </w:r>
          </w:p>
          <w:p w14:paraId="475361C6"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the date of the real interview.</w:t>
            </w:r>
          </w:p>
          <w:p w14:paraId="64DAB1D5"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the duration: 15, 30 or 45 minutes.</w:t>
            </w:r>
          </w:p>
          <w:p w14:paraId="34E52E78"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selects the input mode: type the answer or voice answer.</w:t>
            </w:r>
          </w:p>
          <w:p w14:paraId="57346F42"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updates the Session Preview after every change.</w:t>
            </w:r>
          </w:p>
          <w:p w14:paraId="119D23A0"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checks the Session Preview and clicks the “Start Interview” button.</w:t>
            </w:r>
          </w:p>
          <w:p w14:paraId="546C7323"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checks that all required settings are filled.</w:t>
            </w:r>
          </w:p>
          <w:p w14:paraId="5F89E087"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creates an interview session with these settings and links the latest saved fit analysis (UC-04) to it.</w:t>
            </w:r>
          </w:p>
          <w:p w14:paraId="47777A94" w14:textId="77777777" w:rsidR="006B24E0" w:rsidRPr="006B24E0" w:rsidRDefault="006B24E0" w:rsidP="006B24E0">
            <w:pPr>
              <w:pStyle w:val="ListParagraph"/>
              <w:numPr>
                <w:ilvl w:val="0"/>
                <w:numId w:val="40"/>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opens the AI Mock Interview page (UC-06).</w:t>
            </w:r>
          </w:p>
        </w:tc>
      </w:tr>
      <w:tr w:rsidR="006B24E0" w14:paraId="4F18F438"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7F6F9C02" w14:textId="77777777" w:rsidR="006B24E0" w:rsidRPr="006B24E0" w:rsidRDefault="006B24E0" w:rsidP="006B24E0">
            <w:pPr>
              <w:spacing w:after="40" w:line="276" w:lineRule="auto"/>
            </w:pPr>
            <w:r w:rsidRPr="006B24E0">
              <w:rPr>
                <w:rFonts w:eastAsia="Arial"/>
                <w:b/>
                <w:bCs/>
              </w:rPr>
              <w:t>Alternative Flows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C0E36C" w14:textId="77777777" w:rsidR="006B24E0" w:rsidRPr="006B24E0" w:rsidRDefault="006B24E0" w:rsidP="006B24E0">
            <w:pPr>
              <w:keepNext/>
              <w:spacing w:before="100" w:after="60" w:line="276" w:lineRule="auto"/>
            </w:pPr>
            <w:r w:rsidRPr="006B24E0">
              <w:rPr>
                <w:rFonts w:eastAsia="Arial"/>
                <w:b/>
                <w:bCs/>
              </w:rPr>
              <w:t>Alternative flow 1: No saved fit analysis</w:t>
            </w:r>
          </w:p>
          <w:p w14:paraId="3DE19940" w14:textId="77777777" w:rsidR="006B24E0" w:rsidRPr="006B24E0" w:rsidRDefault="006B24E0" w:rsidP="006B24E0">
            <w:pPr>
              <w:pStyle w:val="ListParagraph"/>
              <w:numPr>
                <w:ilvl w:val="0"/>
                <w:numId w:val="41"/>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13 of the basic flow, the Candidate has no saved fit analysis.</w:t>
            </w:r>
          </w:p>
          <w:p w14:paraId="12C0FF33" w14:textId="77777777" w:rsidR="006B24E0" w:rsidRPr="006B24E0" w:rsidRDefault="006B24E0" w:rsidP="006B24E0">
            <w:pPr>
              <w:pStyle w:val="ListParagraph"/>
              <w:numPr>
                <w:ilvl w:val="0"/>
                <w:numId w:val="41"/>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tells the Candidate that the questions will be based only on the chosen settings and profile, and offers a link to the Analysis page (UC-04).</w:t>
            </w:r>
          </w:p>
          <w:p w14:paraId="110AFDEE" w14:textId="77777777" w:rsidR="006B24E0" w:rsidRPr="006B24E0" w:rsidRDefault="006B24E0" w:rsidP="006B24E0">
            <w:pPr>
              <w:pStyle w:val="ListParagraph"/>
              <w:numPr>
                <w:ilvl w:val="0"/>
                <w:numId w:val="41"/>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follows the link, or starts the interview anyway; continue step 13 in the basic flow.</w:t>
            </w:r>
          </w:p>
          <w:p w14:paraId="6DBC41FD" w14:textId="77777777" w:rsidR="006B24E0" w:rsidRPr="006B24E0" w:rsidRDefault="006B24E0" w:rsidP="006B24E0">
            <w:pPr>
              <w:keepNext/>
              <w:spacing w:before="100" w:after="60" w:line="276" w:lineRule="auto"/>
            </w:pPr>
            <w:r w:rsidRPr="006B24E0">
              <w:rPr>
                <w:rFonts w:eastAsia="Arial"/>
                <w:b/>
                <w:bCs/>
              </w:rPr>
              <w:t>Alternative flow 2: A required setting is missing</w:t>
            </w:r>
          </w:p>
          <w:p w14:paraId="6A3C7F65" w14:textId="77777777" w:rsidR="006B24E0" w:rsidRPr="006B24E0" w:rsidRDefault="006B24E0" w:rsidP="006B24E0">
            <w:pPr>
              <w:pStyle w:val="ListParagraph"/>
              <w:numPr>
                <w:ilvl w:val="0"/>
                <w:numId w:val="42"/>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12 of the basic flow, the system highlights the missing settings and shows a message.</w:t>
            </w:r>
          </w:p>
          <w:p w14:paraId="2DF02287" w14:textId="77777777" w:rsidR="006B24E0" w:rsidRPr="006B24E0" w:rsidRDefault="006B24E0" w:rsidP="006B24E0">
            <w:pPr>
              <w:pStyle w:val="ListParagraph"/>
              <w:numPr>
                <w:ilvl w:val="0"/>
                <w:numId w:val="42"/>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Continue step 3 in the basic flow.</w:t>
            </w:r>
          </w:p>
          <w:p w14:paraId="706970E7" w14:textId="77777777" w:rsidR="006B24E0" w:rsidRPr="006B24E0" w:rsidRDefault="006B24E0" w:rsidP="006B24E0">
            <w:pPr>
              <w:keepNext/>
              <w:spacing w:before="100" w:after="60" w:line="276" w:lineRule="auto"/>
            </w:pPr>
            <w:r w:rsidRPr="006B24E0">
              <w:rPr>
                <w:rFonts w:eastAsia="Arial"/>
                <w:b/>
                <w:bCs/>
              </w:rPr>
              <w:t>Alternative flow 3: Voice input is not supported by the browser</w:t>
            </w:r>
          </w:p>
          <w:p w14:paraId="181D4249" w14:textId="77777777" w:rsidR="006B24E0" w:rsidRPr="006B24E0" w:rsidRDefault="006B24E0" w:rsidP="006B24E0">
            <w:pPr>
              <w:pStyle w:val="ListParagraph"/>
              <w:numPr>
                <w:ilvl w:val="0"/>
                <w:numId w:val="43"/>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9 of the basic flow, the browser does not support speech recognition (for example Safari or Firefox).</w:t>
            </w:r>
          </w:p>
          <w:p w14:paraId="3584A171" w14:textId="77777777" w:rsidR="006B24E0" w:rsidRPr="006B24E0" w:rsidRDefault="006B24E0" w:rsidP="006B24E0">
            <w:pPr>
              <w:pStyle w:val="ListParagraph"/>
              <w:numPr>
                <w:ilvl w:val="0"/>
                <w:numId w:val="43"/>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disables the voice option and keeps “Type answer” selected.</w:t>
            </w:r>
          </w:p>
          <w:p w14:paraId="3C324B5C" w14:textId="77777777" w:rsidR="006B24E0" w:rsidRPr="006B24E0" w:rsidRDefault="006B24E0" w:rsidP="006B24E0">
            <w:pPr>
              <w:pStyle w:val="ListParagraph"/>
              <w:numPr>
                <w:ilvl w:val="0"/>
                <w:numId w:val="43"/>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Continue step 10 in the basic flow.</w:t>
            </w:r>
          </w:p>
          <w:p w14:paraId="7081E40E" w14:textId="77777777" w:rsidR="006B24E0" w:rsidRPr="006B24E0" w:rsidRDefault="006B24E0" w:rsidP="006B24E0">
            <w:pPr>
              <w:keepNext/>
              <w:spacing w:before="100" w:after="60" w:line="276" w:lineRule="auto"/>
            </w:pPr>
            <w:r w:rsidRPr="006B24E0">
              <w:rPr>
                <w:rFonts w:eastAsia="Arial"/>
                <w:b/>
                <w:bCs/>
              </w:rPr>
              <w:lastRenderedPageBreak/>
              <w:t>Alternative flow 4: Interview date is in the past</w:t>
            </w:r>
          </w:p>
          <w:p w14:paraId="4216F2E8" w14:textId="77777777" w:rsidR="006B24E0" w:rsidRPr="006B24E0" w:rsidRDefault="006B24E0" w:rsidP="006B24E0">
            <w:pPr>
              <w:pStyle w:val="ListParagraph"/>
              <w:numPr>
                <w:ilvl w:val="0"/>
                <w:numId w:val="4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7 of the basic flow, the Candidate selects a date earlier than today.</w:t>
            </w:r>
          </w:p>
          <w:p w14:paraId="05719802" w14:textId="77777777" w:rsidR="006B24E0" w:rsidRPr="006B24E0" w:rsidRDefault="006B24E0" w:rsidP="006B24E0">
            <w:pPr>
              <w:pStyle w:val="ListParagraph"/>
              <w:numPr>
                <w:ilvl w:val="0"/>
                <w:numId w:val="4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shows a message and asks for today or a later date.</w:t>
            </w:r>
          </w:p>
          <w:p w14:paraId="71E14384" w14:textId="77777777" w:rsidR="006B24E0" w:rsidRPr="006B24E0" w:rsidRDefault="006B24E0" w:rsidP="006B24E0">
            <w:pPr>
              <w:pStyle w:val="ListParagraph"/>
              <w:numPr>
                <w:ilvl w:val="0"/>
                <w:numId w:val="44"/>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Continue step 7 in the basic flow.</w:t>
            </w:r>
          </w:p>
          <w:p w14:paraId="69E80108" w14:textId="77777777" w:rsidR="006B24E0" w:rsidRPr="006B24E0" w:rsidRDefault="006B24E0" w:rsidP="006B24E0">
            <w:pPr>
              <w:keepNext/>
              <w:spacing w:before="100" w:after="60" w:line="276" w:lineRule="auto"/>
            </w:pPr>
            <w:r w:rsidRPr="006B24E0">
              <w:rPr>
                <w:rFonts w:eastAsia="Arial"/>
                <w:b/>
                <w:bCs/>
              </w:rPr>
              <w:t>Alternative flow 5: The session cannot be created</w:t>
            </w:r>
          </w:p>
          <w:p w14:paraId="047C8745" w14:textId="77777777" w:rsidR="006B24E0" w:rsidRPr="006B24E0" w:rsidRDefault="006B24E0" w:rsidP="006B24E0">
            <w:pPr>
              <w:pStyle w:val="ListParagraph"/>
              <w:numPr>
                <w:ilvl w:val="0"/>
                <w:numId w:val="45"/>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From step 13 of the basic flow, the session cannot be saved (network or database error).</w:t>
            </w:r>
          </w:p>
          <w:p w14:paraId="385E231B" w14:textId="77777777" w:rsidR="006B24E0" w:rsidRPr="006B24E0" w:rsidRDefault="006B24E0" w:rsidP="006B24E0">
            <w:pPr>
              <w:pStyle w:val="ListParagraph"/>
              <w:numPr>
                <w:ilvl w:val="0"/>
                <w:numId w:val="45"/>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system shows an understandable error message and keeps the chosen settings on the page.</w:t>
            </w:r>
          </w:p>
          <w:p w14:paraId="0E758FC3" w14:textId="77777777" w:rsidR="006B24E0" w:rsidRPr="006B24E0" w:rsidRDefault="006B24E0" w:rsidP="006B24E0">
            <w:pPr>
              <w:pStyle w:val="ListParagraph"/>
              <w:numPr>
                <w:ilvl w:val="0"/>
                <w:numId w:val="45"/>
              </w:numPr>
              <w:spacing w:after="60"/>
              <w:contextualSpacing w:val="0"/>
              <w:rPr>
                <w:rFonts w:ascii="Times New Roman" w:hAnsi="Times New Roman" w:cs="Times New Roman"/>
                <w:sz w:val="20"/>
                <w:szCs w:val="20"/>
              </w:rPr>
            </w:pPr>
            <w:r w:rsidRPr="006B24E0">
              <w:rPr>
                <w:rFonts w:ascii="Times New Roman" w:eastAsia="Arial" w:hAnsi="Times New Roman" w:cs="Times New Roman"/>
                <w:sz w:val="20"/>
                <w:szCs w:val="20"/>
              </w:rPr>
              <w:t>The Candidate clicks “Start Interview” again; continue step 12 in the basic flow.</w:t>
            </w:r>
          </w:p>
        </w:tc>
      </w:tr>
      <w:tr w:rsidR="006B24E0" w14:paraId="440F48C1"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0B5DF405" w14:textId="77777777" w:rsidR="006B24E0" w:rsidRPr="006B24E0" w:rsidRDefault="006B24E0" w:rsidP="006B24E0">
            <w:pPr>
              <w:spacing w:after="40" w:line="276" w:lineRule="auto"/>
            </w:pPr>
            <w:r w:rsidRPr="006B24E0">
              <w:rPr>
                <w:rFonts w:eastAsia="Arial"/>
                <w:b/>
                <w:bCs/>
              </w:rPr>
              <w:lastRenderedPageBreak/>
              <w:t>Pre-conditions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6717F8" w14:textId="77777777" w:rsidR="006B24E0" w:rsidRPr="006B24E0" w:rsidRDefault="006B24E0" w:rsidP="006B24E0">
            <w:pPr>
              <w:spacing w:after="40" w:line="276" w:lineRule="auto"/>
            </w:pPr>
            <w:r w:rsidRPr="006B24E0">
              <w:rPr>
                <w:rFonts w:eastAsia="Arial"/>
              </w:rPr>
              <w:t>The Candidate is signed in (see UC-02 Log in). Optionally, a fit analysis has been saved (see UC-04).</w:t>
            </w:r>
          </w:p>
        </w:tc>
      </w:tr>
      <w:tr w:rsidR="006B24E0" w14:paraId="7379F398" w14:textId="77777777" w:rsidTr="005E38D8">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1966EEC7" w14:textId="77777777" w:rsidR="006B24E0" w:rsidRPr="006B24E0" w:rsidRDefault="006B24E0" w:rsidP="006B24E0">
            <w:pPr>
              <w:spacing w:after="40" w:line="276" w:lineRule="auto"/>
            </w:pPr>
            <w:r w:rsidRPr="006B24E0">
              <w:rPr>
                <w:rFonts w:eastAsia="Arial"/>
                <w:b/>
                <w:bCs/>
              </w:rPr>
              <w:t>Post-conditions</w:t>
            </w:r>
          </w:p>
        </w:tc>
        <w:tc>
          <w:tcPr>
            <w:tcW w:w="7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CE319E4" w14:textId="77777777" w:rsidR="006B24E0" w:rsidRPr="006B24E0" w:rsidRDefault="006B24E0" w:rsidP="006B24E0">
            <w:pPr>
              <w:spacing w:after="40" w:line="276" w:lineRule="auto"/>
            </w:pPr>
            <w:r w:rsidRPr="006B24E0">
              <w:rPr>
                <w:rFonts w:eastAsia="Arial"/>
              </w:rPr>
              <w:t>Success: a new interview session with the chosen settings is saved, is accessible only by the Candidate, and the AI Mock Interview page is open.</w:t>
            </w:r>
          </w:p>
          <w:p w14:paraId="4F651240" w14:textId="77777777" w:rsidR="006B24E0" w:rsidRPr="006B24E0" w:rsidRDefault="006B24E0" w:rsidP="006B24E0">
            <w:pPr>
              <w:spacing w:after="40" w:line="276" w:lineRule="auto"/>
            </w:pPr>
            <w:r w:rsidRPr="006B24E0">
              <w:rPr>
                <w:rFonts w:eastAsia="Arial"/>
              </w:rPr>
              <w:t>Failure: no session is created and the Candidate stays on the setup page with the settings still filled in.</w:t>
            </w:r>
          </w:p>
        </w:tc>
      </w:tr>
    </w:tbl>
    <w:p w14:paraId="2C6182A2" w14:textId="77777777" w:rsidR="006B24E0" w:rsidRPr="003E73FF" w:rsidRDefault="006B24E0" w:rsidP="006B24E0">
      <w:pPr>
        <w:spacing w:line="276" w:lineRule="auto"/>
      </w:pPr>
    </w:p>
    <w:sectPr w:rsidR="006B24E0" w:rsidRPr="003E73FF">
      <w:headerReference w:type="default" r:id="rId10"/>
      <w:footerReference w:type="default" r:id="rId11"/>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26E7" w14:textId="77777777" w:rsidR="00D67791" w:rsidRDefault="00D67791">
      <w:pPr>
        <w:spacing w:line="240" w:lineRule="auto"/>
      </w:pPr>
      <w:r>
        <w:separator/>
      </w:r>
    </w:p>
  </w:endnote>
  <w:endnote w:type="continuationSeparator" w:id="0">
    <w:p w14:paraId="7F8E3049" w14:textId="77777777" w:rsidR="00D67791" w:rsidRDefault="00D677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9C307A" w14:paraId="064CDF03" w14:textId="77777777">
      <w:tc>
        <w:tcPr>
          <w:tcW w:w="3162" w:type="dxa"/>
          <w:tcBorders>
            <w:top w:val="nil"/>
            <w:left w:val="nil"/>
            <w:bottom w:val="nil"/>
            <w:right w:val="nil"/>
          </w:tcBorders>
        </w:tcPr>
        <w:p w14:paraId="5F07635B" w14:textId="77777777" w:rsidR="009C307A" w:rsidRDefault="00630073">
          <w:pPr>
            <w:ind w:right="360"/>
            <w:rPr>
              <w:sz w:val="24"/>
            </w:rPr>
          </w:pPr>
          <w:r>
            <w:t>Confidential</w:t>
          </w:r>
        </w:p>
      </w:tc>
      <w:tc>
        <w:tcPr>
          <w:tcW w:w="3162" w:type="dxa"/>
          <w:tcBorders>
            <w:top w:val="nil"/>
            <w:left w:val="nil"/>
            <w:bottom w:val="nil"/>
            <w:right w:val="nil"/>
          </w:tcBorders>
        </w:tcPr>
        <w:p w14:paraId="397B946B" w14:textId="0A0E8BC0" w:rsidR="009C307A" w:rsidRDefault="00630073">
          <w:pPr>
            <w:jc w:val="center"/>
          </w:pPr>
          <w:r>
            <w:fldChar w:fldCharType="begin"/>
          </w:r>
          <w:r>
            <w:instrText>symbol 211 \f "Symbol" \s 10</w:instrText>
          </w:r>
          <w:r>
            <w:fldChar w:fldCharType="separate"/>
          </w:r>
          <w:r>
            <w:rPr>
              <w:rFonts w:ascii="Symbol" w:hAnsi="Symbol"/>
            </w:rPr>
            <w:t>Ó</w:t>
          </w:r>
          <w:r>
            <w:fldChar w:fldCharType="end"/>
          </w:r>
          <w:r w:rsidR="00397190">
            <w:t xml:space="preserve"> GROUP 3</w:t>
          </w:r>
          <w:r>
            <w:t xml:space="preserve">, </w:t>
          </w:r>
          <w:r>
            <w:fldChar w:fldCharType="begin"/>
          </w:r>
          <w:r>
            <w:instrText xml:space="preserve"> DATE \@ "yyyy" </w:instrText>
          </w:r>
          <w:r>
            <w:fldChar w:fldCharType="separate"/>
          </w:r>
          <w:r w:rsidR="004E0999">
            <w:rPr>
              <w:noProof/>
            </w:rPr>
            <w:t>2026</w:t>
          </w:r>
          <w:r>
            <w:fldChar w:fldCharType="end"/>
          </w:r>
        </w:p>
      </w:tc>
      <w:tc>
        <w:tcPr>
          <w:tcW w:w="3162" w:type="dxa"/>
          <w:tcBorders>
            <w:top w:val="nil"/>
            <w:left w:val="nil"/>
            <w:bottom w:val="nil"/>
            <w:right w:val="nil"/>
          </w:tcBorders>
        </w:tcPr>
        <w:p w14:paraId="54F99819" w14:textId="77777777" w:rsidR="009C307A" w:rsidRDefault="00630073">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sidR="0092485E">
            <w:rPr>
              <w:rStyle w:val="PageNumber"/>
              <w:noProof/>
            </w:rPr>
            <w:t>4</w:t>
          </w:r>
          <w:r>
            <w:rPr>
              <w:rStyle w:val="PageNumber"/>
            </w:rPr>
            <w:fldChar w:fldCharType="end"/>
          </w:r>
        </w:p>
      </w:tc>
    </w:tr>
  </w:tbl>
  <w:p w14:paraId="4E142718" w14:textId="77777777" w:rsidR="009C307A" w:rsidRDefault="009C3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DC099" w14:textId="77777777" w:rsidR="00D67791" w:rsidRDefault="00D67791">
      <w:pPr>
        <w:spacing w:line="240" w:lineRule="auto"/>
      </w:pPr>
      <w:r>
        <w:separator/>
      </w:r>
    </w:p>
  </w:footnote>
  <w:footnote w:type="continuationSeparator" w:id="0">
    <w:p w14:paraId="7FCE7397" w14:textId="77777777" w:rsidR="00D67791" w:rsidRDefault="00D677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B45E" w14:textId="77777777" w:rsidR="009C307A" w:rsidRDefault="009C307A">
    <w:pPr>
      <w:rPr>
        <w:sz w:val="24"/>
      </w:rPr>
    </w:pPr>
  </w:p>
  <w:p w14:paraId="2BDA459A" w14:textId="77777777" w:rsidR="009C307A" w:rsidRDefault="009C307A">
    <w:pPr>
      <w:pBdr>
        <w:top w:val="single" w:sz="6" w:space="1" w:color="auto"/>
      </w:pBdr>
      <w:rPr>
        <w:sz w:val="24"/>
      </w:rPr>
    </w:pPr>
  </w:p>
  <w:p w14:paraId="25A82274" w14:textId="77777777" w:rsidR="00397190" w:rsidRDefault="00397190" w:rsidP="00397190">
    <w:pPr>
      <w:pBdr>
        <w:bottom w:val="single" w:sz="6" w:space="1" w:color="auto"/>
      </w:pBdr>
      <w:jc w:val="right"/>
      <w:rPr>
        <w:sz w:val="24"/>
      </w:rPr>
    </w:pPr>
    <w:r>
      <w:rPr>
        <w:rFonts w:ascii="Arial" w:hAnsi="Arial"/>
        <w:b/>
        <w:sz w:val="36"/>
      </w:rPr>
      <w:t>GROUP 3 (24C01)</w:t>
    </w:r>
  </w:p>
  <w:p w14:paraId="5A35DC83" w14:textId="77777777" w:rsidR="009C307A" w:rsidRDefault="009C307A">
    <w:pPr>
      <w:pBdr>
        <w:bottom w:val="single" w:sz="6" w:space="1" w:color="auto"/>
      </w:pBdr>
      <w:jc w:val="right"/>
      <w:rPr>
        <w:sz w:val="24"/>
      </w:rPr>
    </w:pPr>
  </w:p>
  <w:p w14:paraId="5F5960AF" w14:textId="77777777" w:rsidR="009C307A" w:rsidRDefault="009C30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9C307A" w14:paraId="1123614D" w14:textId="77777777">
      <w:tc>
        <w:tcPr>
          <w:tcW w:w="6379" w:type="dxa"/>
        </w:tcPr>
        <w:p w14:paraId="40B3BE15" w14:textId="5DB42619" w:rsidR="009C307A" w:rsidRDefault="00397190">
          <w:r w:rsidRPr="00397190">
            <w:t>InterviewBuddy</w:t>
          </w:r>
        </w:p>
      </w:tc>
      <w:tc>
        <w:tcPr>
          <w:tcW w:w="3179" w:type="dxa"/>
        </w:tcPr>
        <w:p w14:paraId="4A8FFE80" w14:textId="6AB646F9" w:rsidR="009C307A" w:rsidRDefault="00630073">
          <w:pPr>
            <w:tabs>
              <w:tab w:val="left" w:pos="1135"/>
            </w:tabs>
            <w:spacing w:before="40"/>
            <w:ind w:right="68"/>
          </w:pPr>
          <w:r>
            <w:t xml:space="preserve">  Version:           1.0</w:t>
          </w:r>
        </w:p>
      </w:tc>
    </w:tr>
    <w:tr w:rsidR="009C307A" w14:paraId="2931FE9A" w14:textId="77777777">
      <w:tc>
        <w:tcPr>
          <w:tcW w:w="6379" w:type="dxa"/>
        </w:tcPr>
        <w:p w14:paraId="15587090" w14:textId="77777777" w:rsidR="009C307A" w:rsidRDefault="00512FAF" w:rsidP="002A16F7">
          <w:fldSimple w:instr="title  \* Mergeformat ">
            <w:r>
              <w:t>Use-Case Specification</w:t>
            </w:r>
          </w:fldSimple>
        </w:p>
      </w:tc>
      <w:tc>
        <w:tcPr>
          <w:tcW w:w="3179" w:type="dxa"/>
        </w:tcPr>
        <w:p w14:paraId="7CE2F084" w14:textId="291E0C6E" w:rsidR="009C307A" w:rsidRDefault="00630073">
          <w:r>
            <w:t xml:space="preserve">  Date:  </w:t>
          </w:r>
          <w:r w:rsidR="00397190">
            <w:t>22/Oct/26</w:t>
          </w:r>
        </w:p>
      </w:tc>
    </w:tr>
    <w:tr w:rsidR="009C307A" w14:paraId="0BC85EC0" w14:textId="77777777">
      <w:tc>
        <w:tcPr>
          <w:tcW w:w="9558" w:type="dxa"/>
          <w:gridSpan w:val="2"/>
        </w:tcPr>
        <w:p w14:paraId="7E011D27" w14:textId="03CE7EA3" w:rsidR="009C307A" w:rsidRDefault="00397190">
          <w:r w:rsidRPr="00397190">
            <w:t>InterviewBuddy</w:t>
          </w:r>
          <w:r>
            <w:t>_</w:t>
          </w:r>
          <w:fldSimple w:instr="title  \* Mergeformat ">
            <w:r>
              <w:t>Use_Case_Specification</w:t>
            </w:r>
          </w:fldSimple>
        </w:p>
      </w:tc>
    </w:tr>
  </w:tbl>
  <w:p w14:paraId="20E7AFB6" w14:textId="77777777" w:rsidR="009C307A" w:rsidRDefault="009C3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6371CB5"/>
    <w:multiLevelType w:val="hybridMultilevel"/>
    <w:tmpl w:val="01B03790"/>
    <w:lvl w:ilvl="0" w:tplc="225C8506">
      <w:start w:val="1"/>
      <w:numFmt w:val="decimal"/>
      <w:lvlText w:val="%1."/>
      <w:lvlJc w:val="left"/>
      <w:pPr>
        <w:ind w:left="360" w:hanging="360"/>
      </w:pPr>
      <w:rPr>
        <w:rFonts w:ascii="Arial" w:eastAsia="Arial" w:hAnsi="Arial" w:cs="Arial"/>
      </w:rPr>
    </w:lvl>
    <w:lvl w:ilvl="1" w:tplc="B164F66C">
      <w:numFmt w:val="decimal"/>
      <w:lvlText w:val=""/>
      <w:lvlJc w:val="left"/>
    </w:lvl>
    <w:lvl w:ilvl="2" w:tplc="54CCB250">
      <w:numFmt w:val="decimal"/>
      <w:lvlText w:val=""/>
      <w:lvlJc w:val="left"/>
    </w:lvl>
    <w:lvl w:ilvl="3" w:tplc="176E34E6">
      <w:numFmt w:val="decimal"/>
      <w:lvlText w:val=""/>
      <w:lvlJc w:val="left"/>
    </w:lvl>
    <w:lvl w:ilvl="4" w:tplc="E7765C8C">
      <w:numFmt w:val="decimal"/>
      <w:lvlText w:val=""/>
      <w:lvlJc w:val="left"/>
    </w:lvl>
    <w:lvl w:ilvl="5" w:tplc="C0EEECD4">
      <w:numFmt w:val="decimal"/>
      <w:lvlText w:val=""/>
      <w:lvlJc w:val="left"/>
    </w:lvl>
    <w:lvl w:ilvl="6" w:tplc="36D4BB88">
      <w:numFmt w:val="decimal"/>
      <w:lvlText w:val=""/>
      <w:lvlJc w:val="left"/>
    </w:lvl>
    <w:lvl w:ilvl="7" w:tplc="D2B87D80">
      <w:numFmt w:val="decimal"/>
      <w:lvlText w:val=""/>
      <w:lvlJc w:val="left"/>
    </w:lvl>
    <w:lvl w:ilvl="8" w:tplc="2DFEE024">
      <w:numFmt w:val="decimal"/>
      <w:lvlText w:val=""/>
      <w:lvlJc w:val="left"/>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341601B"/>
    <w:multiLevelType w:val="hybridMultilevel"/>
    <w:tmpl w:val="7F068FAA"/>
    <w:lvl w:ilvl="0" w:tplc="FE7CA3BC">
      <w:start w:val="1"/>
      <w:numFmt w:val="decimal"/>
      <w:lvlText w:val="%1."/>
      <w:lvlJc w:val="left"/>
      <w:pPr>
        <w:ind w:left="360" w:hanging="360"/>
      </w:pPr>
      <w:rPr>
        <w:rFonts w:ascii="Arial" w:eastAsia="Arial" w:hAnsi="Arial" w:cs="Arial"/>
      </w:rPr>
    </w:lvl>
    <w:lvl w:ilvl="1" w:tplc="ED2EBA4A">
      <w:numFmt w:val="decimal"/>
      <w:lvlText w:val=""/>
      <w:lvlJc w:val="left"/>
    </w:lvl>
    <w:lvl w:ilvl="2" w:tplc="2CC4D8BE">
      <w:numFmt w:val="decimal"/>
      <w:lvlText w:val=""/>
      <w:lvlJc w:val="left"/>
    </w:lvl>
    <w:lvl w:ilvl="3" w:tplc="99EC5B06">
      <w:numFmt w:val="decimal"/>
      <w:lvlText w:val=""/>
      <w:lvlJc w:val="left"/>
    </w:lvl>
    <w:lvl w:ilvl="4" w:tplc="74D8FEB0">
      <w:numFmt w:val="decimal"/>
      <w:lvlText w:val=""/>
      <w:lvlJc w:val="left"/>
    </w:lvl>
    <w:lvl w:ilvl="5" w:tplc="4A66A03C">
      <w:numFmt w:val="decimal"/>
      <w:lvlText w:val=""/>
      <w:lvlJc w:val="left"/>
    </w:lvl>
    <w:lvl w:ilvl="6" w:tplc="99ACF9B0">
      <w:numFmt w:val="decimal"/>
      <w:lvlText w:val=""/>
      <w:lvlJc w:val="left"/>
    </w:lvl>
    <w:lvl w:ilvl="7" w:tplc="5A329B8C">
      <w:numFmt w:val="decimal"/>
      <w:lvlText w:val=""/>
      <w:lvlJc w:val="left"/>
    </w:lvl>
    <w:lvl w:ilvl="8" w:tplc="CD0835B4">
      <w:numFmt w:val="decimal"/>
      <w:lvlText w:val=""/>
      <w:lvlJc w:val="left"/>
    </w:lvl>
  </w:abstractNum>
  <w:abstractNum w:abstractNumId="6" w15:restartNumberingAfterBreak="0">
    <w:nsid w:val="14842FEF"/>
    <w:multiLevelType w:val="hybridMultilevel"/>
    <w:tmpl w:val="6712A96E"/>
    <w:lvl w:ilvl="0" w:tplc="4A168F16">
      <w:start w:val="1"/>
      <w:numFmt w:val="decimal"/>
      <w:lvlText w:val="%1."/>
      <w:lvlJc w:val="left"/>
      <w:pPr>
        <w:ind w:left="360" w:hanging="360"/>
      </w:pPr>
      <w:rPr>
        <w:rFonts w:ascii="Arial" w:eastAsia="Arial" w:hAnsi="Arial" w:cs="Arial"/>
      </w:rPr>
    </w:lvl>
    <w:lvl w:ilvl="1" w:tplc="C546C3A2">
      <w:numFmt w:val="decimal"/>
      <w:lvlText w:val=""/>
      <w:lvlJc w:val="left"/>
    </w:lvl>
    <w:lvl w:ilvl="2" w:tplc="C6264ED2">
      <w:numFmt w:val="decimal"/>
      <w:lvlText w:val=""/>
      <w:lvlJc w:val="left"/>
    </w:lvl>
    <w:lvl w:ilvl="3" w:tplc="22A4333E">
      <w:numFmt w:val="decimal"/>
      <w:lvlText w:val=""/>
      <w:lvlJc w:val="left"/>
    </w:lvl>
    <w:lvl w:ilvl="4" w:tplc="213C8598">
      <w:numFmt w:val="decimal"/>
      <w:lvlText w:val=""/>
      <w:lvlJc w:val="left"/>
    </w:lvl>
    <w:lvl w:ilvl="5" w:tplc="8962E5B0">
      <w:numFmt w:val="decimal"/>
      <w:lvlText w:val=""/>
      <w:lvlJc w:val="left"/>
    </w:lvl>
    <w:lvl w:ilvl="6" w:tplc="31643592">
      <w:numFmt w:val="decimal"/>
      <w:lvlText w:val=""/>
      <w:lvlJc w:val="left"/>
    </w:lvl>
    <w:lvl w:ilvl="7" w:tplc="952E693E">
      <w:numFmt w:val="decimal"/>
      <w:lvlText w:val=""/>
      <w:lvlJc w:val="left"/>
    </w:lvl>
    <w:lvl w:ilvl="8" w:tplc="CD165FC4">
      <w:numFmt w:val="decimal"/>
      <w:lvlText w:val=""/>
      <w:lvlJc w:val="left"/>
    </w:lvl>
  </w:abstractNum>
  <w:abstractNum w:abstractNumId="7" w15:restartNumberingAfterBreak="0">
    <w:nsid w:val="16DE0849"/>
    <w:multiLevelType w:val="hybridMultilevel"/>
    <w:tmpl w:val="182CCFA4"/>
    <w:lvl w:ilvl="0" w:tplc="6EB8FC6E">
      <w:start w:val="1"/>
      <w:numFmt w:val="decimal"/>
      <w:lvlText w:val="%1."/>
      <w:lvlJc w:val="left"/>
      <w:pPr>
        <w:ind w:left="360" w:hanging="360"/>
      </w:pPr>
      <w:rPr>
        <w:rFonts w:ascii="Arial" w:eastAsia="Arial" w:hAnsi="Arial" w:cs="Arial"/>
      </w:rPr>
    </w:lvl>
    <w:lvl w:ilvl="1" w:tplc="B136F5F4">
      <w:numFmt w:val="decimal"/>
      <w:lvlText w:val=""/>
      <w:lvlJc w:val="left"/>
    </w:lvl>
    <w:lvl w:ilvl="2" w:tplc="3A16B044">
      <w:numFmt w:val="decimal"/>
      <w:lvlText w:val=""/>
      <w:lvlJc w:val="left"/>
    </w:lvl>
    <w:lvl w:ilvl="3" w:tplc="C50E3BC0">
      <w:numFmt w:val="decimal"/>
      <w:lvlText w:val=""/>
      <w:lvlJc w:val="left"/>
    </w:lvl>
    <w:lvl w:ilvl="4" w:tplc="B25CFD12">
      <w:numFmt w:val="decimal"/>
      <w:lvlText w:val=""/>
      <w:lvlJc w:val="left"/>
    </w:lvl>
    <w:lvl w:ilvl="5" w:tplc="23FA87BA">
      <w:numFmt w:val="decimal"/>
      <w:lvlText w:val=""/>
      <w:lvlJc w:val="left"/>
    </w:lvl>
    <w:lvl w:ilvl="6" w:tplc="53F0B21C">
      <w:numFmt w:val="decimal"/>
      <w:lvlText w:val=""/>
      <w:lvlJc w:val="left"/>
    </w:lvl>
    <w:lvl w:ilvl="7" w:tplc="6A302F26">
      <w:numFmt w:val="decimal"/>
      <w:lvlText w:val=""/>
      <w:lvlJc w:val="left"/>
    </w:lvl>
    <w:lvl w:ilvl="8" w:tplc="38047D76">
      <w:numFmt w:val="decimal"/>
      <w:lvlText w:val=""/>
      <w:lvlJc w:val="left"/>
    </w:lvl>
  </w:abstractNum>
  <w:abstractNum w:abstractNumId="8" w15:restartNumberingAfterBreak="0">
    <w:nsid w:val="16F32A5C"/>
    <w:multiLevelType w:val="hybridMultilevel"/>
    <w:tmpl w:val="6CF0BF6E"/>
    <w:lvl w:ilvl="0" w:tplc="72FA545A">
      <w:start w:val="1"/>
      <w:numFmt w:val="decimal"/>
      <w:lvlText w:val="%1."/>
      <w:lvlJc w:val="left"/>
      <w:pPr>
        <w:ind w:left="360" w:hanging="360"/>
      </w:pPr>
      <w:rPr>
        <w:rFonts w:ascii="Arial" w:eastAsia="Arial" w:hAnsi="Arial" w:cs="Arial"/>
      </w:rPr>
    </w:lvl>
    <w:lvl w:ilvl="1" w:tplc="99DAB078">
      <w:numFmt w:val="decimal"/>
      <w:lvlText w:val=""/>
      <w:lvlJc w:val="left"/>
    </w:lvl>
    <w:lvl w:ilvl="2" w:tplc="8DD48438">
      <w:numFmt w:val="decimal"/>
      <w:lvlText w:val=""/>
      <w:lvlJc w:val="left"/>
    </w:lvl>
    <w:lvl w:ilvl="3" w:tplc="DFBCDAB4">
      <w:numFmt w:val="decimal"/>
      <w:lvlText w:val=""/>
      <w:lvlJc w:val="left"/>
    </w:lvl>
    <w:lvl w:ilvl="4" w:tplc="D400A11C">
      <w:numFmt w:val="decimal"/>
      <w:lvlText w:val=""/>
      <w:lvlJc w:val="left"/>
    </w:lvl>
    <w:lvl w:ilvl="5" w:tplc="4F56F10E">
      <w:numFmt w:val="decimal"/>
      <w:lvlText w:val=""/>
      <w:lvlJc w:val="left"/>
    </w:lvl>
    <w:lvl w:ilvl="6" w:tplc="663CA60A">
      <w:numFmt w:val="decimal"/>
      <w:lvlText w:val=""/>
      <w:lvlJc w:val="left"/>
    </w:lvl>
    <w:lvl w:ilvl="7" w:tplc="489C1F16">
      <w:numFmt w:val="decimal"/>
      <w:lvlText w:val=""/>
      <w:lvlJc w:val="left"/>
    </w:lvl>
    <w:lvl w:ilvl="8" w:tplc="FA867072">
      <w:numFmt w:val="decimal"/>
      <w:lvlText w:val=""/>
      <w:lvlJc w:val="left"/>
    </w:lvl>
  </w:abstractNum>
  <w:abstractNum w:abstractNumId="9"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2252E8"/>
    <w:multiLevelType w:val="hybridMultilevel"/>
    <w:tmpl w:val="263885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C6734A"/>
    <w:multiLevelType w:val="hybridMultilevel"/>
    <w:tmpl w:val="35CA0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61A5E15"/>
    <w:multiLevelType w:val="hybridMultilevel"/>
    <w:tmpl w:val="372856E0"/>
    <w:lvl w:ilvl="0" w:tplc="4C8C208C">
      <w:start w:val="1"/>
      <w:numFmt w:val="decimal"/>
      <w:lvlText w:val="%1."/>
      <w:lvlJc w:val="left"/>
      <w:pPr>
        <w:ind w:left="360" w:hanging="360"/>
      </w:pPr>
      <w:rPr>
        <w:rFonts w:ascii="Arial" w:eastAsia="Arial" w:hAnsi="Arial" w:cs="Arial"/>
      </w:rPr>
    </w:lvl>
    <w:lvl w:ilvl="1" w:tplc="08D2B78E">
      <w:numFmt w:val="decimal"/>
      <w:lvlText w:val=""/>
      <w:lvlJc w:val="left"/>
    </w:lvl>
    <w:lvl w:ilvl="2" w:tplc="4F0287FA">
      <w:numFmt w:val="decimal"/>
      <w:lvlText w:val=""/>
      <w:lvlJc w:val="left"/>
    </w:lvl>
    <w:lvl w:ilvl="3" w:tplc="0DA85CD6">
      <w:numFmt w:val="decimal"/>
      <w:lvlText w:val=""/>
      <w:lvlJc w:val="left"/>
    </w:lvl>
    <w:lvl w:ilvl="4" w:tplc="EA48711C">
      <w:numFmt w:val="decimal"/>
      <w:lvlText w:val=""/>
      <w:lvlJc w:val="left"/>
    </w:lvl>
    <w:lvl w:ilvl="5" w:tplc="AF7A907A">
      <w:numFmt w:val="decimal"/>
      <w:lvlText w:val=""/>
      <w:lvlJc w:val="left"/>
    </w:lvl>
    <w:lvl w:ilvl="6" w:tplc="220202DC">
      <w:numFmt w:val="decimal"/>
      <w:lvlText w:val=""/>
      <w:lvlJc w:val="left"/>
    </w:lvl>
    <w:lvl w:ilvl="7" w:tplc="EE6A10F0">
      <w:numFmt w:val="decimal"/>
      <w:lvlText w:val=""/>
      <w:lvlJc w:val="left"/>
    </w:lvl>
    <w:lvl w:ilvl="8" w:tplc="159AF904">
      <w:numFmt w:val="decimal"/>
      <w:lvlText w:val=""/>
      <w:lvlJc w:val="left"/>
    </w:lvl>
  </w:abstractNum>
  <w:abstractNum w:abstractNumId="14" w15:restartNumberingAfterBreak="0">
    <w:nsid w:val="2B5A64E8"/>
    <w:multiLevelType w:val="hybridMultilevel"/>
    <w:tmpl w:val="CDA022D2"/>
    <w:lvl w:ilvl="0" w:tplc="2D9E6392">
      <w:start w:val="1"/>
      <w:numFmt w:val="decimal"/>
      <w:lvlText w:val="%1."/>
      <w:lvlJc w:val="left"/>
      <w:pPr>
        <w:ind w:left="360" w:hanging="360"/>
      </w:pPr>
      <w:rPr>
        <w:rFonts w:ascii="Arial" w:eastAsia="Arial" w:hAnsi="Arial" w:cs="Arial"/>
      </w:rPr>
    </w:lvl>
    <w:lvl w:ilvl="1" w:tplc="3D6A78FA">
      <w:numFmt w:val="decimal"/>
      <w:lvlText w:val=""/>
      <w:lvlJc w:val="left"/>
    </w:lvl>
    <w:lvl w:ilvl="2" w:tplc="ADFE588E">
      <w:numFmt w:val="decimal"/>
      <w:lvlText w:val=""/>
      <w:lvlJc w:val="left"/>
    </w:lvl>
    <w:lvl w:ilvl="3" w:tplc="CF186E82">
      <w:numFmt w:val="decimal"/>
      <w:lvlText w:val=""/>
      <w:lvlJc w:val="left"/>
    </w:lvl>
    <w:lvl w:ilvl="4" w:tplc="11007B2E">
      <w:numFmt w:val="decimal"/>
      <w:lvlText w:val=""/>
      <w:lvlJc w:val="left"/>
    </w:lvl>
    <w:lvl w:ilvl="5" w:tplc="F0D23238">
      <w:numFmt w:val="decimal"/>
      <w:lvlText w:val=""/>
      <w:lvlJc w:val="left"/>
    </w:lvl>
    <w:lvl w:ilvl="6" w:tplc="044E9D56">
      <w:numFmt w:val="decimal"/>
      <w:lvlText w:val=""/>
      <w:lvlJc w:val="left"/>
    </w:lvl>
    <w:lvl w:ilvl="7" w:tplc="87C62732">
      <w:numFmt w:val="decimal"/>
      <w:lvlText w:val=""/>
      <w:lvlJc w:val="left"/>
    </w:lvl>
    <w:lvl w:ilvl="8" w:tplc="2F982516">
      <w:numFmt w:val="decimal"/>
      <w:lvlText w:val=""/>
      <w:lvlJc w:val="left"/>
    </w:lvl>
  </w:abstractNum>
  <w:abstractNum w:abstractNumId="15"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E0D5641"/>
    <w:multiLevelType w:val="hybridMultilevel"/>
    <w:tmpl w:val="72187C7C"/>
    <w:lvl w:ilvl="0" w:tplc="243EAA58">
      <w:start w:val="1"/>
      <w:numFmt w:val="decimal"/>
      <w:lvlText w:val="%1."/>
      <w:lvlJc w:val="left"/>
      <w:pPr>
        <w:ind w:left="360" w:hanging="360"/>
      </w:pPr>
      <w:rPr>
        <w:rFonts w:ascii="Arial" w:eastAsia="Arial" w:hAnsi="Arial" w:cs="Arial"/>
      </w:rPr>
    </w:lvl>
    <w:lvl w:ilvl="1" w:tplc="6B620480">
      <w:numFmt w:val="decimal"/>
      <w:lvlText w:val=""/>
      <w:lvlJc w:val="left"/>
    </w:lvl>
    <w:lvl w:ilvl="2" w:tplc="08B45518">
      <w:numFmt w:val="decimal"/>
      <w:lvlText w:val=""/>
      <w:lvlJc w:val="left"/>
    </w:lvl>
    <w:lvl w:ilvl="3" w:tplc="E19835D2">
      <w:numFmt w:val="decimal"/>
      <w:lvlText w:val=""/>
      <w:lvlJc w:val="left"/>
    </w:lvl>
    <w:lvl w:ilvl="4" w:tplc="3522CE94">
      <w:numFmt w:val="decimal"/>
      <w:lvlText w:val=""/>
      <w:lvlJc w:val="left"/>
    </w:lvl>
    <w:lvl w:ilvl="5" w:tplc="986CEF4E">
      <w:numFmt w:val="decimal"/>
      <w:lvlText w:val=""/>
      <w:lvlJc w:val="left"/>
    </w:lvl>
    <w:lvl w:ilvl="6" w:tplc="4356A954">
      <w:numFmt w:val="decimal"/>
      <w:lvlText w:val=""/>
      <w:lvlJc w:val="left"/>
    </w:lvl>
    <w:lvl w:ilvl="7" w:tplc="946A27D4">
      <w:numFmt w:val="decimal"/>
      <w:lvlText w:val=""/>
      <w:lvlJc w:val="left"/>
    </w:lvl>
    <w:lvl w:ilvl="8" w:tplc="54D6ECBE">
      <w:numFmt w:val="decimal"/>
      <w:lvlText w:val=""/>
      <w:lvlJc w:val="left"/>
    </w:lvl>
  </w:abstractNum>
  <w:abstractNum w:abstractNumId="1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62608E7"/>
    <w:multiLevelType w:val="hybridMultilevel"/>
    <w:tmpl w:val="35CA0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877775E"/>
    <w:multiLevelType w:val="hybridMultilevel"/>
    <w:tmpl w:val="5536612A"/>
    <w:lvl w:ilvl="0" w:tplc="EC923884">
      <w:start w:val="1"/>
      <w:numFmt w:val="decimal"/>
      <w:lvlText w:val="%1."/>
      <w:lvlJc w:val="left"/>
      <w:pPr>
        <w:ind w:left="360" w:hanging="360"/>
      </w:pPr>
      <w:rPr>
        <w:rFonts w:ascii="Arial" w:eastAsia="Arial" w:hAnsi="Arial" w:cs="Arial"/>
      </w:rPr>
    </w:lvl>
    <w:lvl w:ilvl="1" w:tplc="B1BAC54C">
      <w:numFmt w:val="decimal"/>
      <w:lvlText w:val=""/>
      <w:lvlJc w:val="left"/>
    </w:lvl>
    <w:lvl w:ilvl="2" w:tplc="8F9A76D6">
      <w:numFmt w:val="decimal"/>
      <w:lvlText w:val=""/>
      <w:lvlJc w:val="left"/>
    </w:lvl>
    <w:lvl w:ilvl="3" w:tplc="8A48854C">
      <w:numFmt w:val="decimal"/>
      <w:lvlText w:val=""/>
      <w:lvlJc w:val="left"/>
    </w:lvl>
    <w:lvl w:ilvl="4" w:tplc="49C45FE0">
      <w:numFmt w:val="decimal"/>
      <w:lvlText w:val=""/>
      <w:lvlJc w:val="left"/>
    </w:lvl>
    <w:lvl w:ilvl="5" w:tplc="8CAAC634">
      <w:numFmt w:val="decimal"/>
      <w:lvlText w:val=""/>
      <w:lvlJc w:val="left"/>
    </w:lvl>
    <w:lvl w:ilvl="6" w:tplc="5BC62EFE">
      <w:numFmt w:val="decimal"/>
      <w:lvlText w:val=""/>
      <w:lvlJc w:val="left"/>
    </w:lvl>
    <w:lvl w:ilvl="7" w:tplc="460833FC">
      <w:numFmt w:val="decimal"/>
      <w:lvlText w:val=""/>
      <w:lvlJc w:val="left"/>
    </w:lvl>
    <w:lvl w:ilvl="8" w:tplc="D4101624">
      <w:numFmt w:val="decimal"/>
      <w:lvlText w:val=""/>
      <w:lvlJc w:val="left"/>
    </w:lvl>
  </w:abstractNum>
  <w:abstractNum w:abstractNumId="2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46B04B4"/>
    <w:multiLevelType w:val="hybridMultilevel"/>
    <w:tmpl w:val="294CA2A0"/>
    <w:lvl w:ilvl="0" w:tplc="52B08CB6">
      <w:start w:val="1"/>
      <w:numFmt w:val="decimal"/>
      <w:lvlText w:val="%1."/>
      <w:lvlJc w:val="left"/>
      <w:pPr>
        <w:ind w:left="360" w:hanging="360"/>
      </w:pPr>
      <w:rPr>
        <w:rFonts w:ascii="Arial" w:eastAsia="Arial" w:hAnsi="Arial" w:cs="Arial"/>
      </w:rPr>
    </w:lvl>
    <w:lvl w:ilvl="1" w:tplc="88441EA6">
      <w:numFmt w:val="decimal"/>
      <w:lvlText w:val=""/>
      <w:lvlJc w:val="left"/>
    </w:lvl>
    <w:lvl w:ilvl="2" w:tplc="14FECE76">
      <w:numFmt w:val="decimal"/>
      <w:lvlText w:val=""/>
      <w:lvlJc w:val="left"/>
    </w:lvl>
    <w:lvl w:ilvl="3" w:tplc="2DF67DDE">
      <w:numFmt w:val="decimal"/>
      <w:lvlText w:val=""/>
      <w:lvlJc w:val="left"/>
    </w:lvl>
    <w:lvl w:ilvl="4" w:tplc="3D9CFD20">
      <w:numFmt w:val="decimal"/>
      <w:lvlText w:val=""/>
      <w:lvlJc w:val="left"/>
    </w:lvl>
    <w:lvl w:ilvl="5" w:tplc="5AB2C302">
      <w:numFmt w:val="decimal"/>
      <w:lvlText w:val=""/>
      <w:lvlJc w:val="left"/>
    </w:lvl>
    <w:lvl w:ilvl="6" w:tplc="A5369EAA">
      <w:numFmt w:val="decimal"/>
      <w:lvlText w:val=""/>
      <w:lvlJc w:val="left"/>
    </w:lvl>
    <w:lvl w:ilvl="7" w:tplc="8524586C">
      <w:numFmt w:val="decimal"/>
      <w:lvlText w:val=""/>
      <w:lvlJc w:val="left"/>
    </w:lvl>
    <w:lvl w:ilvl="8" w:tplc="A82C3712">
      <w:numFmt w:val="decimal"/>
      <w:lvlText w:val=""/>
      <w:lvlJc w:val="left"/>
    </w:lvl>
  </w:abstractNum>
  <w:abstractNum w:abstractNumId="25" w15:restartNumberingAfterBreak="0">
    <w:nsid w:val="44F23FCD"/>
    <w:multiLevelType w:val="hybridMultilevel"/>
    <w:tmpl w:val="B9E87EC0"/>
    <w:lvl w:ilvl="0" w:tplc="FA44C55E">
      <w:start w:val="1"/>
      <w:numFmt w:val="decimal"/>
      <w:lvlText w:val="%1."/>
      <w:lvlJc w:val="left"/>
      <w:pPr>
        <w:ind w:left="360" w:hanging="360"/>
      </w:pPr>
      <w:rPr>
        <w:rFonts w:ascii="Arial" w:eastAsia="Arial" w:hAnsi="Arial" w:cs="Arial"/>
      </w:rPr>
    </w:lvl>
    <w:lvl w:ilvl="1" w:tplc="2CEEF682">
      <w:numFmt w:val="decimal"/>
      <w:lvlText w:val=""/>
      <w:lvlJc w:val="left"/>
    </w:lvl>
    <w:lvl w:ilvl="2" w:tplc="63F061F8">
      <w:numFmt w:val="decimal"/>
      <w:lvlText w:val=""/>
      <w:lvlJc w:val="left"/>
    </w:lvl>
    <w:lvl w:ilvl="3" w:tplc="E5CAF8F2">
      <w:numFmt w:val="decimal"/>
      <w:lvlText w:val=""/>
      <w:lvlJc w:val="left"/>
    </w:lvl>
    <w:lvl w:ilvl="4" w:tplc="F738CA12">
      <w:numFmt w:val="decimal"/>
      <w:lvlText w:val=""/>
      <w:lvlJc w:val="left"/>
    </w:lvl>
    <w:lvl w:ilvl="5" w:tplc="B9962F2E">
      <w:numFmt w:val="decimal"/>
      <w:lvlText w:val=""/>
      <w:lvlJc w:val="left"/>
    </w:lvl>
    <w:lvl w:ilvl="6" w:tplc="820A4B46">
      <w:numFmt w:val="decimal"/>
      <w:lvlText w:val=""/>
      <w:lvlJc w:val="left"/>
    </w:lvl>
    <w:lvl w:ilvl="7" w:tplc="0D3C31F0">
      <w:numFmt w:val="decimal"/>
      <w:lvlText w:val=""/>
      <w:lvlJc w:val="left"/>
    </w:lvl>
    <w:lvl w:ilvl="8" w:tplc="4F44764A">
      <w:numFmt w:val="decimal"/>
      <w:lvlText w:val=""/>
      <w:lvlJc w:val="left"/>
    </w:lvl>
  </w:abstractNum>
  <w:abstractNum w:abstractNumId="26" w15:restartNumberingAfterBreak="0">
    <w:nsid w:val="485A7A50"/>
    <w:multiLevelType w:val="hybridMultilevel"/>
    <w:tmpl w:val="2092CDF8"/>
    <w:lvl w:ilvl="0" w:tplc="4FF4A676">
      <w:start w:val="1"/>
      <w:numFmt w:val="decimal"/>
      <w:lvlText w:val="%1."/>
      <w:lvlJc w:val="left"/>
      <w:pPr>
        <w:ind w:left="360" w:hanging="360"/>
      </w:pPr>
      <w:rPr>
        <w:rFonts w:ascii="Arial" w:eastAsia="Arial" w:hAnsi="Arial" w:cs="Arial"/>
      </w:rPr>
    </w:lvl>
    <w:lvl w:ilvl="1" w:tplc="9C9A60A2">
      <w:numFmt w:val="decimal"/>
      <w:lvlText w:val=""/>
      <w:lvlJc w:val="left"/>
    </w:lvl>
    <w:lvl w:ilvl="2" w:tplc="7C368C02">
      <w:numFmt w:val="decimal"/>
      <w:lvlText w:val=""/>
      <w:lvlJc w:val="left"/>
    </w:lvl>
    <w:lvl w:ilvl="3" w:tplc="A3D0EB72">
      <w:numFmt w:val="decimal"/>
      <w:lvlText w:val=""/>
      <w:lvlJc w:val="left"/>
    </w:lvl>
    <w:lvl w:ilvl="4" w:tplc="FDE6EA52">
      <w:numFmt w:val="decimal"/>
      <w:lvlText w:val=""/>
      <w:lvlJc w:val="left"/>
    </w:lvl>
    <w:lvl w:ilvl="5" w:tplc="0C9E572C">
      <w:numFmt w:val="decimal"/>
      <w:lvlText w:val=""/>
      <w:lvlJc w:val="left"/>
    </w:lvl>
    <w:lvl w:ilvl="6" w:tplc="95B60442">
      <w:numFmt w:val="decimal"/>
      <w:lvlText w:val=""/>
      <w:lvlJc w:val="left"/>
    </w:lvl>
    <w:lvl w:ilvl="7" w:tplc="B7188644">
      <w:numFmt w:val="decimal"/>
      <w:lvlText w:val=""/>
      <w:lvlJc w:val="left"/>
    </w:lvl>
    <w:lvl w:ilvl="8" w:tplc="46E05FB6">
      <w:numFmt w:val="decimal"/>
      <w:lvlText w:val=""/>
      <w:lvlJc w:val="left"/>
    </w:lvl>
  </w:abstractNum>
  <w:abstractNum w:abstractNumId="2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CC84D5C"/>
    <w:multiLevelType w:val="hybridMultilevel"/>
    <w:tmpl w:val="0098FE82"/>
    <w:lvl w:ilvl="0" w:tplc="8DE86344">
      <w:start w:val="1"/>
      <w:numFmt w:val="decimal"/>
      <w:lvlText w:val="%1."/>
      <w:lvlJc w:val="left"/>
      <w:pPr>
        <w:ind w:left="360" w:hanging="360"/>
      </w:pPr>
      <w:rPr>
        <w:rFonts w:ascii="Arial" w:eastAsia="Arial" w:hAnsi="Arial" w:cs="Arial"/>
      </w:rPr>
    </w:lvl>
    <w:lvl w:ilvl="1" w:tplc="B4BAEF34">
      <w:numFmt w:val="decimal"/>
      <w:lvlText w:val=""/>
      <w:lvlJc w:val="left"/>
    </w:lvl>
    <w:lvl w:ilvl="2" w:tplc="541AF47E">
      <w:numFmt w:val="decimal"/>
      <w:lvlText w:val=""/>
      <w:lvlJc w:val="left"/>
    </w:lvl>
    <w:lvl w:ilvl="3" w:tplc="3EBAE26A">
      <w:numFmt w:val="decimal"/>
      <w:lvlText w:val=""/>
      <w:lvlJc w:val="left"/>
    </w:lvl>
    <w:lvl w:ilvl="4" w:tplc="7B9A25CA">
      <w:numFmt w:val="decimal"/>
      <w:lvlText w:val=""/>
      <w:lvlJc w:val="left"/>
    </w:lvl>
    <w:lvl w:ilvl="5" w:tplc="269C8D70">
      <w:numFmt w:val="decimal"/>
      <w:lvlText w:val=""/>
      <w:lvlJc w:val="left"/>
    </w:lvl>
    <w:lvl w:ilvl="6" w:tplc="7E3411A6">
      <w:numFmt w:val="decimal"/>
      <w:lvlText w:val=""/>
      <w:lvlJc w:val="left"/>
    </w:lvl>
    <w:lvl w:ilvl="7" w:tplc="896A24B4">
      <w:numFmt w:val="decimal"/>
      <w:lvlText w:val=""/>
      <w:lvlJc w:val="left"/>
    </w:lvl>
    <w:lvl w:ilvl="8" w:tplc="696EF9BC">
      <w:numFmt w:val="decimal"/>
      <w:lvlText w:val=""/>
      <w:lvlJc w:val="left"/>
    </w:lvl>
  </w:abstractNum>
  <w:abstractNum w:abstractNumId="29"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7646EE2"/>
    <w:multiLevelType w:val="hybridMultilevel"/>
    <w:tmpl w:val="33AEF6BA"/>
    <w:lvl w:ilvl="0" w:tplc="E2AA0EAC">
      <w:start w:val="1"/>
      <w:numFmt w:val="decimal"/>
      <w:lvlText w:val="%1."/>
      <w:lvlJc w:val="left"/>
      <w:pPr>
        <w:ind w:left="360" w:hanging="360"/>
      </w:pPr>
      <w:rPr>
        <w:rFonts w:ascii="Arial" w:eastAsia="Arial" w:hAnsi="Arial" w:cs="Arial"/>
      </w:rPr>
    </w:lvl>
    <w:lvl w:ilvl="1" w:tplc="5D60CA9C">
      <w:numFmt w:val="decimal"/>
      <w:lvlText w:val=""/>
      <w:lvlJc w:val="left"/>
    </w:lvl>
    <w:lvl w:ilvl="2" w:tplc="3698EF14">
      <w:numFmt w:val="decimal"/>
      <w:lvlText w:val=""/>
      <w:lvlJc w:val="left"/>
    </w:lvl>
    <w:lvl w:ilvl="3" w:tplc="62B66782">
      <w:numFmt w:val="decimal"/>
      <w:lvlText w:val=""/>
      <w:lvlJc w:val="left"/>
    </w:lvl>
    <w:lvl w:ilvl="4" w:tplc="85C8BA02">
      <w:numFmt w:val="decimal"/>
      <w:lvlText w:val=""/>
      <w:lvlJc w:val="left"/>
    </w:lvl>
    <w:lvl w:ilvl="5" w:tplc="5D24C162">
      <w:numFmt w:val="decimal"/>
      <w:lvlText w:val=""/>
      <w:lvlJc w:val="left"/>
    </w:lvl>
    <w:lvl w:ilvl="6" w:tplc="7BCCB1DE">
      <w:numFmt w:val="decimal"/>
      <w:lvlText w:val=""/>
      <w:lvlJc w:val="left"/>
    </w:lvl>
    <w:lvl w:ilvl="7" w:tplc="13C4BFCE">
      <w:numFmt w:val="decimal"/>
      <w:lvlText w:val=""/>
      <w:lvlJc w:val="left"/>
    </w:lvl>
    <w:lvl w:ilvl="8" w:tplc="EDAEF15A">
      <w:numFmt w:val="decimal"/>
      <w:lvlText w:val=""/>
      <w:lvlJc w:val="left"/>
    </w:lvl>
  </w:abstractNum>
  <w:abstractNum w:abstractNumId="32" w15:restartNumberingAfterBreak="0">
    <w:nsid w:val="5CC002E5"/>
    <w:multiLevelType w:val="hybridMultilevel"/>
    <w:tmpl w:val="95543B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06670E"/>
    <w:multiLevelType w:val="hybridMultilevel"/>
    <w:tmpl w:val="BB9CE61C"/>
    <w:lvl w:ilvl="0" w:tplc="63CE6434">
      <w:start w:val="1"/>
      <w:numFmt w:val="decimal"/>
      <w:lvlText w:val="%1."/>
      <w:lvlJc w:val="left"/>
      <w:pPr>
        <w:ind w:left="360" w:hanging="360"/>
      </w:pPr>
      <w:rPr>
        <w:rFonts w:ascii="Arial" w:eastAsia="Arial" w:hAnsi="Arial" w:cs="Arial"/>
      </w:rPr>
    </w:lvl>
    <w:lvl w:ilvl="1" w:tplc="A560FDC4">
      <w:numFmt w:val="decimal"/>
      <w:lvlText w:val=""/>
      <w:lvlJc w:val="left"/>
    </w:lvl>
    <w:lvl w:ilvl="2" w:tplc="0D8E4340">
      <w:numFmt w:val="decimal"/>
      <w:lvlText w:val=""/>
      <w:lvlJc w:val="left"/>
    </w:lvl>
    <w:lvl w:ilvl="3" w:tplc="65F289E4">
      <w:numFmt w:val="decimal"/>
      <w:lvlText w:val=""/>
      <w:lvlJc w:val="left"/>
    </w:lvl>
    <w:lvl w:ilvl="4" w:tplc="7DE8CE84">
      <w:numFmt w:val="decimal"/>
      <w:lvlText w:val=""/>
      <w:lvlJc w:val="left"/>
    </w:lvl>
    <w:lvl w:ilvl="5" w:tplc="523673DC">
      <w:numFmt w:val="decimal"/>
      <w:lvlText w:val=""/>
      <w:lvlJc w:val="left"/>
    </w:lvl>
    <w:lvl w:ilvl="6" w:tplc="31D64356">
      <w:numFmt w:val="decimal"/>
      <w:lvlText w:val=""/>
      <w:lvlJc w:val="left"/>
    </w:lvl>
    <w:lvl w:ilvl="7" w:tplc="AD48405A">
      <w:numFmt w:val="decimal"/>
      <w:lvlText w:val=""/>
      <w:lvlJc w:val="left"/>
    </w:lvl>
    <w:lvl w:ilvl="8" w:tplc="2510331C">
      <w:numFmt w:val="decimal"/>
      <w:lvlText w:val=""/>
      <w:lvlJc w:val="left"/>
    </w:lvl>
  </w:abstractNum>
  <w:abstractNum w:abstractNumId="34" w15:restartNumberingAfterBreak="0">
    <w:nsid w:val="689278FE"/>
    <w:multiLevelType w:val="multilevel"/>
    <w:tmpl w:val="00921E1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6C8B6E64"/>
    <w:multiLevelType w:val="hybridMultilevel"/>
    <w:tmpl w:val="938E5126"/>
    <w:lvl w:ilvl="0" w:tplc="A808E410">
      <w:start w:val="1"/>
      <w:numFmt w:val="decimal"/>
      <w:lvlText w:val="%1."/>
      <w:lvlJc w:val="left"/>
      <w:pPr>
        <w:ind w:left="360" w:hanging="360"/>
      </w:pPr>
      <w:rPr>
        <w:rFonts w:ascii="Arial" w:eastAsia="Arial" w:hAnsi="Arial" w:cs="Arial"/>
      </w:rPr>
    </w:lvl>
    <w:lvl w:ilvl="1" w:tplc="FAB8FB64">
      <w:numFmt w:val="decimal"/>
      <w:lvlText w:val=""/>
      <w:lvlJc w:val="left"/>
    </w:lvl>
    <w:lvl w:ilvl="2" w:tplc="EC480EEA">
      <w:numFmt w:val="decimal"/>
      <w:lvlText w:val=""/>
      <w:lvlJc w:val="left"/>
    </w:lvl>
    <w:lvl w:ilvl="3" w:tplc="67C46754">
      <w:numFmt w:val="decimal"/>
      <w:lvlText w:val=""/>
      <w:lvlJc w:val="left"/>
    </w:lvl>
    <w:lvl w:ilvl="4" w:tplc="60DC632A">
      <w:numFmt w:val="decimal"/>
      <w:lvlText w:val=""/>
      <w:lvlJc w:val="left"/>
    </w:lvl>
    <w:lvl w:ilvl="5" w:tplc="9872C62E">
      <w:numFmt w:val="decimal"/>
      <w:lvlText w:val=""/>
      <w:lvlJc w:val="left"/>
    </w:lvl>
    <w:lvl w:ilvl="6" w:tplc="78140C08">
      <w:numFmt w:val="decimal"/>
      <w:lvlText w:val=""/>
      <w:lvlJc w:val="left"/>
    </w:lvl>
    <w:lvl w:ilvl="7" w:tplc="DE2837BC">
      <w:numFmt w:val="decimal"/>
      <w:lvlText w:val=""/>
      <w:lvlJc w:val="left"/>
    </w:lvl>
    <w:lvl w:ilvl="8" w:tplc="AD24D4B6">
      <w:numFmt w:val="decimal"/>
      <w:lvlText w:val=""/>
      <w:lvlJc w:val="left"/>
    </w:lvl>
  </w:abstractNum>
  <w:abstractNum w:abstractNumId="3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DF531CD"/>
    <w:multiLevelType w:val="hybridMultilevel"/>
    <w:tmpl w:val="8E608514"/>
    <w:lvl w:ilvl="0" w:tplc="D4F0A658">
      <w:start w:val="1"/>
      <w:numFmt w:val="decimal"/>
      <w:lvlText w:val="%1."/>
      <w:lvlJc w:val="left"/>
      <w:pPr>
        <w:ind w:left="360" w:hanging="360"/>
      </w:pPr>
      <w:rPr>
        <w:rFonts w:ascii="Arial" w:eastAsia="Arial" w:hAnsi="Arial" w:cs="Arial"/>
      </w:rPr>
    </w:lvl>
    <w:lvl w:ilvl="1" w:tplc="323EE8E4">
      <w:numFmt w:val="decimal"/>
      <w:lvlText w:val=""/>
      <w:lvlJc w:val="left"/>
    </w:lvl>
    <w:lvl w:ilvl="2" w:tplc="00368E4A">
      <w:numFmt w:val="decimal"/>
      <w:lvlText w:val=""/>
      <w:lvlJc w:val="left"/>
    </w:lvl>
    <w:lvl w:ilvl="3" w:tplc="237E0D0C">
      <w:numFmt w:val="decimal"/>
      <w:lvlText w:val=""/>
      <w:lvlJc w:val="left"/>
    </w:lvl>
    <w:lvl w:ilvl="4" w:tplc="D678523C">
      <w:numFmt w:val="decimal"/>
      <w:lvlText w:val=""/>
      <w:lvlJc w:val="left"/>
    </w:lvl>
    <w:lvl w:ilvl="5" w:tplc="4B0679E8">
      <w:numFmt w:val="decimal"/>
      <w:lvlText w:val=""/>
      <w:lvlJc w:val="left"/>
    </w:lvl>
    <w:lvl w:ilvl="6" w:tplc="34482094">
      <w:numFmt w:val="decimal"/>
      <w:lvlText w:val=""/>
      <w:lvlJc w:val="left"/>
    </w:lvl>
    <w:lvl w:ilvl="7" w:tplc="26A28802">
      <w:numFmt w:val="decimal"/>
      <w:lvlText w:val=""/>
      <w:lvlJc w:val="left"/>
    </w:lvl>
    <w:lvl w:ilvl="8" w:tplc="3C2A60E6">
      <w:numFmt w:val="decimal"/>
      <w:lvlText w:val=""/>
      <w:lvlJc w:val="left"/>
    </w:lvl>
  </w:abstractNum>
  <w:abstractNum w:abstractNumId="3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B0C41AF"/>
    <w:multiLevelType w:val="hybridMultilevel"/>
    <w:tmpl w:val="28EE9630"/>
    <w:lvl w:ilvl="0" w:tplc="53903A4E">
      <w:start w:val="1"/>
      <w:numFmt w:val="decimal"/>
      <w:lvlText w:val="%1."/>
      <w:lvlJc w:val="left"/>
      <w:pPr>
        <w:ind w:left="360" w:hanging="360"/>
      </w:pPr>
      <w:rPr>
        <w:rFonts w:ascii="Arial" w:eastAsia="Arial" w:hAnsi="Arial" w:cs="Arial"/>
      </w:rPr>
    </w:lvl>
    <w:lvl w:ilvl="1" w:tplc="212E40DA">
      <w:numFmt w:val="decimal"/>
      <w:lvlText w:val=""/>
      <w:lvlJc w:val="left"/>
    </w:lvl>
    <w:lvl w:ilvl="2" w:tplc="7786DD98">
      <w:numFmt w:val="decimal"/>
      <w:lvlText w:val=""/>
      <w:lvlJc w:val="left"/>
    </w:lvl>
    <w:lvl w:ilvl="3" w:tplc="98F2209E">
      <w:numFmt w:val="decimal"/>
      <w:lvlText w:val=""/>
      <w:lvlJc w:val="left"/>
    </w:lvl>
    <w:lvl w:ilvl="4" w:tplc="D01A1C9E">
      <w:numFmt w:val="decimal"/>
      <w:lvlText w:val=""/>
      <w:lvlJc w:val="left"/>
    </w:lvl>
    <w:lvl w:ilvl="5" w:tplc="4DA66670">
      <w:numFmt w:val="decimal"/>
      <w:lvlText w:val=""/>
      <w:lvlJc w:val="left"/>
    </w:lvl>
    <w:lvl w:ilvl="6" w:tplc="6BB452C2">
      <w:numFmt w:val="decimal"/>
      <w:lvlText w:val=""/>
      <w:lvlJc w:val="left"/>
    </w:lvl>
    <w:lvl w:ilvl="7" w:tplc="3F76F676">
      <w:numFmt w:val="decimal"/>
      <w:lvlText w:val=""/>
      <w:lvlJc w:val="left"/>
    </w:lvl>
    <w:lvl w:ilvl="8" w:tplc="97448096">
      <w:numFmt w:val="decimal"/>
      <w:lvlText w:val=""/>
      <w:lvlJc w:val="left"/>
    </w:lvl>
  </w:abstractNum>
  <w:abstractNum w:abstractNumId="42" w15:restartNumberingAfterBreak="0">
    <w:nsid w:val="7B595206"/>
    <w:multiLevelType w:val="hybridMultilevel"/>
    <w:tmpl w:val="DD78E950"/>
    <w:lvl w:ilvl="0" w:tplc="28F22C7A">
      <w:start w:val="1"/>
      <w:numFmt w:val="decimal"/>
      <w:lvlText w:val="%1."/>
      <w:lvlJc w:val="left"/>
      <w:pPr>
        <w:ind w:left="360" w:hanging="360"/>
      </w:pPr>
      <w:rPr>
        <w:rFonts w:ascii="Arial" w:eastAsia="Arial" w:hAnsi="Arial" w:cs="Arial"/>
      </w:rPr>
    </w:lvl>
    <w:lvl w:ilvl="1" w:tplc="BCE2A01E">
      <w:numFmt w:val="decimal"/>
      <w:lvlText w:val=""/>
      <w:lvlJc w:val="left"/>
    </w:lvl>
    <w:lvl w:ilvl="2" w:tplc="3580BE7A">
      <w:numFmt w:val="decimal"/>
      <w:lvlText w:val=""/>
      <w:lvlJc w:val="left"/>
    </w:lvl>
    <w:lvl w:ilvl="3" w:tplc="F26E146E">
      <w:numFmt w:val="decimal"/>
      <w:lvlText w:val=""/>
      <w:lvlJc w:val="left"/>
    </w:lvl>
    <w:lvl w:ilvl="4" w:tplc="32AC53D6">
      <w:numFmt w:val="decimal"/>
      <w:lvlText w:val=""/>
      <w:lvlJc w:val="left"/>
    </w:lvl>
    <w:lvl w:ilvl="5" w:tplc="9AD0C954">
      <w:numFmt w:val="decimal"/>
      <w:lvlText w:val=""/>
      <w:lvlJc w:val="left"/>
    </w:lvl>
    <w:lvl w:ilvl="6" w:tplc="23442C0C">
      <w:numFmt w:val="decimal"/>
      <w:lvlText w:val=""/>
      <w:lvlJc w:val="left"/>
    </w:lvl>
    <w:lvl w:ilvl="7" w:tplc="3182992E">
      <w:numFmt w:val="decimal"/>
      <w:lvlText w:val=""/>
      <w:lvlJc w:val="left"/>
    </w:lvl>
    <w:lvl w:ilvl="8" w:tplc="F16E8CFC">
      <w:numFmt w:val="decimal"/>
      <w:lvlText w:val=""/>
      <w:lvlJc w:val="left"/>
    </w:lvl>
  </w:abstractNum>
  <w:abstractNum w:abstractNumId="43"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058868680">
    <w:abstractNumId w:val="0"/>
  </w:num>
  <w:num w:numId="2" w16cid:durableId="165121028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538154243">
    <w:abstractNumId w:val="19"/>
  </w:num>
  <w:num w:numId="4" w16cid:durableId="738866138">
    <w:abstractNumId w:val="43"/>
  </w:num>
  <w:num w:numId="5" w16cid:durableId="1972904143">
    <w:abstractNumId w:val="30"/>
  </w:num>
  <w:num w:numId="6" w16cid:durableId="852955256">
    <w:abstractNumId w:val="29"/>
  </w:num>
  <w:num w:numId="7" w16cid:durableId="631254325">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1735425341">
    <w:abstractNumId w:val="2"/>
  </w:num>
  <w:num w:numId="9" w16cid:durableId="1988850572">
    <w:abstractNumId w:val="40"/>
  </w:num>
  <w:num w:numId="10" w16cid:durableId="1155339218">
    <w:abstractNumId w:val="4"/>
  </w:num>
  <w:num w:numId="11" w16cid:durableId="1501385732">
    <w:abstractNumId w:val="21"/>
  </w:num>
  <w:num w:numId="12" w16cid:durableId="1419405503">
    <w:abstractNumId w:val="18"/>
  </w:num>
  <w:num w:numId="13" w16cid:durableId="1816486541">
    <w:abstractNumId w:val="39"/>
  </w:num>
  <w:num w:numId="14" w16cid:durableId="25256905">
    <w:abstractNumId w:val="17"/>
  </w:num>
  <w:num w:numId="15" w16cid:durableId="1913083371">
    <w:abstractNumId w:val="9"/>
  </w:num>
  <w:num w:numId="16" w16cid:durableId="1320499682">
    <w:abstractNumId w:val="38"/>
  </w:num>
  <w:num w:numId="17" w16cid:durableId="1958174364">
    <w:abstractNumId w:val="27"/>
  </w:num>
  <w:num w:numId="18" w16cid:durableId="872380277">
    <w:abstractNumId w:val="12"/>
  </w:num>
  <w:num w:numId="19" w16cid:durableId="139687645">
    <w:abstractNumId w:val="23"/>
  </w:num>
  <w:num w:numId="20" w16cid:durableId="971518769">
    <w:abstractNumId w:val="15"/>
  </w:num>
  <w:num w:numId="21" w16cid:durableId="1901360647">
    <w:abstractNumId w:val="36"/>
  </w:num>
  <w:num w:numId="22" w16cid:durableId="546377610">
    <w:abstractNumId w:val="32"/>
  </w:num>
  <w:num w:numId="23" w16cid:durableId="1491560887">
    <w:abstractNumId w:val="11"/>
  </w:num>
  <w:num w:numId="24" w16cid:durableId="243074268">
    <w:abstractNumId w:val="10"/>
  </w:num>
  <w:num w:numId="25" w16cid:durableId="1751467651">
    <w:abstractNumId w:val="20"/>
  </w:num>
  <w:num w:numId="26" w16cid:durableId="244345128">
    <w:abstractNumId w:val="34"/>
  </w:num>
  <w:num w:numId="27" w16cid:durableId="634674441">
    <w:abstractNumId w:val="7"/>
    <w:lvlOverride w:ilvl="0">
      <w:startOverride w:val="1"/>
    </w:lvlOverride>
  </w:num>
  <w:num w:numId="28" w16cid:durableId="1559975393">
    <w:abstractNumId w:val="22"/>
    <w:lvlOverride w:ilvl="0">
      <w:startOverride w:val="1"/>
    </w:lvlOverride>
  </w:num>
  <w:num w:numId="29" w16cid:durableId="1157262102">
    <w:abstractNumId w:val="25"/>
    <w:lvlOverride w:ilvl="0">
      <w:startOverride w:val="1"/>
    </w:lvlOverride>
  </w:num>
  <w:num w:numId="30" w16cid:durableId="1444811462">
    <w:abstractNumId w:val="8"/>
    <w:lvlOverride w:ilvl="0">
      <w:startOverride w:val="1"/>
    </w:lvlOverride>
  </w:num>
  <w:num w:numId="31" w16cid:durableId="969937278">
    <w:abstractNumId w:val="5"/>
    <w:lvlOverride w:ilvl="0">
      <w:startOverride w:val="1"/>
    </w:lvlOverride>
  </w:num>
  <w:num w:numId="32" w16cid:durableId="2031251618">
    <w:abstractNumId w:val="31"/>
    <w:lvlOverride w:ilvl="0">
      <w:startOverride w:val="1"/>
    </w:lvlOverride>
  </w:num>
  <w:num w:numId="33" w16cid:durableId="948657969">
    <w:abstractNumId w:val="3"/>
    <w:lvlOverride w:ilvl="0">
      <w:startOverride w:val="1"/>
    </w:lvlOverride>
  </w:num>
  <w:num w:numId="34" w16cid:durableId="1185947750">
    <w:abstractNumId w:val="35"/>
    <w:lvlOverride w:ilvl="0">
      <w:startOverride w:val="1"/>
    </w:lvlOverride>
  </w:num>
  <w:num w:numId="35" w16cid:durableId="1184785232">
    <w:abstractNumId w:val="37"/>
    <w:lvlOverride w:ilvl="0">
      <w:startOverride w:val="1"/>
    </w:lvlOverride>
  </w:num>
  <w:num w:numId="36" w16cid:durableId="534007639">
    <w:abstractNumId w:val="24"/>
    <w:lvlOverride w:ilvl="0">
      <w:startOverride w:val="1"/>
    </w:lvlOverride>
  </w:num>
  <w:num w:numId="37" w16cid:durableId="2089227152">
    <w:abstractNumId w:val="26"/>
    <w:lvlOverride w:ilvl="0">
      <w:startOverride w:val="1"/>
    </w:lvlOverride>
  </w:num>
  <w:num w:numId="38" w16cid:durableId="1535801606">
    <w:abstractNumId w:val="42"/>
    <w:lvlOverride w:ilvl="0">
      <w:startOverride w:val="1"/>
    </w:lvlOverride>
  </w:num>
  <w:num w:numId="39" w16cid:durableId="1699551290">
    <w:abstractNumId w:val="14"/>
    <w:lvlOverride w:ilvl="0">
      <w:startOverride w:val="1"/>
    </w:lvlOverride>
  </w:num>
  <w:num w:numId="40" w16cid:durableId="1461459245">
    <w:abstractNumId w:val="13"/>
    <w:lvlOverride w:ilvl="0">
      <w:startOverride w:val="1"/>
    </w:lvlOverride>
  </w:num>
  <w:num w:numId="41" w16cid:durableId="630791417">
    <w:abstractNumId w:val="41"/>
    <w:lvlOverride w:ilvl="0">
      <w:startOverride w:val="1"/>
    </w:lvlOverride>
  </w:num>
  <w:num w:numId="42" w16cid:durableId="1407144713">
    <w:abstractNumId w:val="33"/>
    <w:lvlOverride w:ilvl="0">
      <w:startOverride w:val="1"/>
    </w:lvlOverride>
  </w:num>
  <w:num w:numId="43" w16cid:durableId="794328718">
    <w:abstractNumId w:val="6"/>
    <w:lvlOverride w:ilvl="0">
      <w:startOverride w:val="1"/>
    </w:lvlOverride>
  </w:num>
  <w:num w:numId="44" w16cid:durableId="419571403">
    <w:abstractNumId w:val="16"/>
    <w:lvlOverride w:ilvl="0">
      <w:startOverride w:val="1"/>
    </w:lvlOverride>
  </w:num>
  <w:num w:numId="45" w16cid:durableId="1034891956">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2FAF"/>
    <w:rsid w:val="00016409"/>
    <w:rsid w:val="000266C1"/>
    <w:rsid w:val="000379FC"/>
    <w:rsid w:val="0005448B"/>
    <w:rsid w:val="000A0E7B"/>
    <w:rsid w:val="000A4D5C"/>
    <w:rsid w:val="000C0AE6"/>
    <w:rsid w:val="000C5EAE"/>
    <w:rsid w:val="000C7E2A"/>
    <w:rsid w:val="000D02B5"/>
    <w:rsid w:val="000F6A6F"/>
    <w:rsid w:val="00145797"/>
    <w:rsid w:val="001926FD"/>
    <w:rsid w:val="001C1F0A"/>
    <w:rsid w:val="001C21FD"/>
    <w:rsid w:val="001E597A"/>
    <w:rsid w:val="001E5E15"/>
    <w:rsid w:val="001F7DF6"/>
    <w:rsid w:val="00203A10"/>
    <w:rsid w:val="00237F6F"/>
    <w:rsid w:val="00240CB1"/>
    <w:rsid w:val="00241189"/>
    <w:rsid w:val="00253488"/>
    <w:rsid w:val="00255B17"/>
    <w:rsid w:val="00261EE2"/>
    <w:rsid w:val="00286BF7"/>
    <w:rsid w:val="002A16F7"/>
    <w:rsid w:val="002B37D6"/>
    <w:rsid w:val="002C788A"/>
    <w:rsid w:val="002C7CB2"/>
    <w:rsid w:val="00303B75"/>
    <w:rsid w:val="00366692"/>
    <w:rsid w:val="003912F0"/>
    <w:rsid w:val="00397190"/>
    <w:rsid w:val="003B55A1"/>
    <w:rsid w:val="003D081E"/>
    <w:rsid w:val="003D5F07"/>
    <w:rsid w:val="003E73FF"/>
    <w:rsid w:val="003F741E"/>
    <w:rsid w:val="004078A2"/>
    <w:rsid w:val="004A46CA"/>
    <w:rsid w:val="004D146C"/>
    <w:rsid w:val="004D14DB"/>
    <w:rsid w:val="004E0999"/>
    <w:rsid w:val="004E3DCC"/>
    <w:rsid w:val="00512D5C"/>
    <w:rsid w:val="00512FAF"/>
    <w:rsid w:val="005835BF"/>
    <w:rsid w:val="00591379"/>
    <w:rsid w:val="005B2D99"/>
    <w:rsid w:val="005B6CA7"/>
    <w:rsid w:val="00621BED"/>
    <w:rsid w:val="00630073"/>
    <w:rsid w:val="00661C90"/>
    <w:rsid w:val="006B24E0"/>
    <w:rsid w:val="006D0A9A"/>
    <w:rsid w:val="006F1B50"/>
    <w:rsid w:val="00705E25"/>
    <w:rsid w:val="007201F3"/>
    <w:rsid w:val="00722628"/>
    <w:rsid w:val="00727D12"/>
    <w:rsid w:val="00735E6A"/>
    <w:rsid w:val="007C150D"/>
    <w:rsid w:val="007F4CC5"/>
    <w:rsid w:val="00804E89"/>
    <w:rsid w:val="00810936"/>
    <w:rsid w:val="00876F9C"/>
    <w:rsid w:val="00894BE2"/>
    <w:rsid w:val="008A0730"/>
    <w:rsid w:val="008A7F64"/>
    <w:rsid w:val="008C235D"/>
    <w:rsid w:val="0092485E"/>
    <w:rsid w:val="00930E23"/>
    <w:rsid w:val="00941ADF"/>
    <w:rsid w:val="00952E28"/>
    <w:rsid w:val="00962FFB"/>
    <w:rsid w:val="00970592"/>
    <w:rsid w:val="0099736E"/>
    <w:rsid w:val="009B420A"/>
    <w:rsid w:val="009C307A"/>
    <w:rsid w:val="009D00EE"/>
    <w:rsid w:val="009D033E"/>
    <w:rsid w:val="009F55EC"/>
    <w:rsid w:val="00A013D1"/>
    <w:rsid w:val="00A149F1"/>
    <w:rsid w:val="00A43CFC"/>
    <w:rsid w:val="00A5675A"/>
    <w:rsid w:val="00A6373E"/>
    <w:rsid w:val="00A734D9"/>
    <w:rsid w:val="00A83A76"/>
    <w:rsid w:val="00A9740D"/>
    <w:rsid w:val="00AA2DFE"/>
    <w:rsid w:val="00AA7C3B"/>
    <w:rsid w:val="00AE28EB"/>
    <w:rsid w:val="00AF7300"/>
    <w:rsid w:val="00B27476"/>
    <w:rsid w:val="00B305DC"/>
    <w:rsid w:val="00B50DB6"/>
    <w:rsid w:val="00B808A1"/>
    <w:rsid w:val="00B84F54"/>
    <w:rsid w:val="00BA460E"/>
    <w:rsid w:val="00BF2D2B"/>
    <w:rsid w:val="00BF554F"/>
    <w:rsid w:val="00C378BB"/>
    <w:rsid w:val="00C55CA7"/>
    <w:rsid w:val="00C63672"/>
    <w:rsid w:val="00C71211"/>
    <w:rsid w:val="00C940E9"/>
    <w:rsid w:val="00C95372"/>
    <w:rsid w:val="00C975CC"/>
    <w:rsid w:val="00CC1AB1"/>
    <w:rsid w:val="00CC554D"/>
    <w:rsid w:val="00CD4E74"/>
    <w:rsid w:val="00CE05C2"/>
    <w:rsid w:val="00CF47BE"/>
    <w:rsid w:val="00D35282"/>
    <w:rsid w:val="00D4008C"/>
    <w:rsid w:val="00D67791"/>
    <w:rsid w:val="00D8281D"/>
    <w:rsid w:val="00D931B6"/>
    <w:rsid w:val="00D95CAB"/>
    <w:rsid w:val="00DC44DD"/>
    <w:rsid w:val="00DE2F23"/>
    <w:rsid w:val="00E03F5B"/>
    <w:rsid w:val="00E06BE7"/>
    <w:rsid w:val="00E27CBE"/>
    <w:rsid w:val="00E46B3F"/>
    <w:rsid w:val="00E9175C"/>
    <w:rsid w:val="00EC00CE"/>
    <w:rsid w:val="00EC45E3"/>
    <w:rsid w:val="00F02F9F"/>
    <w:rsid w:val="00F25C41"/>
    <w:rsid w:val="00F54DC2"/>
    <w:rsid w:val="00F77891"/>
    <w:rsid w:val="00F92264"/>
    <w:rsid w:val="00F94CDD"/>
    <w:rsid w:val="00FE4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CEAFF"/>
  <w15:docId w15:val="{8D6D6C74-960B-45DE-99A1-818CF8AA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6"/>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semiHidden/>
    <w:pPr>
      <w:widowControl/>
      <w:spacing w:before="100" w:beforeAutospacing="1" w:after="100" w:afterAutospacing="1" w:line="240" w:lineRule="auto"/>
    </w:pPr>
    <w:rPr>
      <w:sz w:val="24"/>
      <w:szCs w:val="24"/>
    </w:rPr>
  </w:style>
  <w:style w:type="table" w:styleId="TableGrid">
    <w:name w:val="Table Grid"/>
    <w:basedOn w:val="TableNormal"/>
    <w:uiPriority w:val="59"/>
    <w:rsid w:val="004E3DC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4E3DCC"/>
    <w:pPr>
      <w:widowControl/>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2C78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8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y\Desktop\rup_uc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DC350-9636-4027-8AFC-D327FD823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rup_ucspec</Template>
  <TotalTime>164</TotalTime>
  <Pages>13</Pages>
  <Words>2439</Words>
  <Characters>13907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Use-Case Specification</vt:lpstr>
    </vt:vector>
  </TitlesOfParts>
  <Company>GROUP 3 (24C01)</Company>
  <LinksUpToDate>false</LinksUpToDate>
  <CharactersWithSpaces>16314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dc:title>
  <dc:subject>InterviewBuddy</dc:subject>
  <dc:creator>Huy Nguyen</dc:creator>
  <cp:keywords/>
  <dc:description/>
  <cp:lastModifiedBy>Nguyên Đào</cp:lastModifiedBy>
  <cp:revision>151</cp:revision>
  <cp:lastPrinted>1900-12-31T17:00:00Z</cp:lastPrinted>
  <dcterms:created xsi:type="dcterms:W3CDTF">2015-04-06T09:23:00Z</dcterms:created>
  <dcterms:modified xsi:type="dcterms:W3CDTF">2026-10-23T07:45:00Z</dcterms:modified>
</cp:coreProperties>
</file>