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6F5E" w14:textId="0B4897DB" w:rsidR="007C47A5" w:rsidRDefault="004813D4">
      <w:pPr>
        <w:pStyle w:val="Title"/>
        <w:jc w:val="right"/>
      </w:pPr>
      <w:fldSimple w:instr=" SUBJECT  \* MERGEFORMAT ">
        <w:r>
          <w:t>InterviewBuddy</w:t>
        </w:r>
      </w:fldSimple>
    </w:p>
    <w:p w14:paraId="396E4D07" w14:textId="59DD3EC9" w:rsidR="007C47A5" w:rsidRDefault="004813D4">
      <w:pPr>
        <w:pStyle w:val="Title"/>
        <w:jc w:val="right"/>
      </w:pPr>
      <w:fldSimple w:instr=" TITLE  \* MERGEFORMAT ">
        <w:r>
          <w:t>Weekly Report - Week 2</w:t>
        </w:r>
      </w:fldSimple>
    </w:p>
    <w:p w14:paraId="578DE440" w14:textId="0BE63DA4" w:rsidR="007C47A5" w:rsidRDefault="007C47A5">
      <w:pPr>
        <w:pStyle w:val="Title"/>
        <w:jc w:val="right"/>
        <w:rPr>
          <w:sz w:val="28"/>
        </w:rPr>
      </w:pPr>
      <w:r>
        <w:rPr>
          <w:sz w:val="28"/>
        </w:rPr>
        <w:t>Version 1.0</w:t>
      </w:r>
    </w:p>
    <w:p w14:paraId="797A5BDD" w14:textId="77777777" w:rsidR="007C47A5" w:rsidRDefault="007C47A5">
      <w:pPr>
        <w:pStyle w:val="Title"/>
        <w:rPr>
          <w:sz w:val="28"/>
        </w:rPr>
      </w:pPr>
    </w:p>
    <w:p w14:paraId="66232DB6" w14:textId="77777777" w:rsidR="007C47A5" w:rsidRDefault="007C47A5"/>
    <w:p w14:paraId="10DF8B96" w14:textId="77777777" w:rsidR="007C47A5" w:rsidRDefault="007C47A5">
      <w:pPr>
        <w:pStyle w:val="BodyText"/>
      </w:pPr>
    </w:p>
    <w:p w14:paraId="6AFAA300"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2C4C28F8" w14:textId="77777777" w:rsidR="007C47A5" w:rsidRDefault="007C47A5">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5E403B81" w14:textId="77777777" w:rsidTr="006A11F2">
        <w:tc>
          <w:tcPr>
            <w:tcW w:w="2304" w:type="dxa"/>
          </w:tcPr>
          <w:p w14:paraId="00CC7037" w14:textId="77777777" w:rsidR="007C47A5" w:rsidRDefault="007C47A5">
            <w:pPr>
              <w:pStyle w:val="Tabletext"/>
              <w:jc w:val="center"/>
              <w:rPr>
                <w:b/>
              </w:rPr>
            </w:pPr>
            <w:r>
              <w:rPr>
                <w:b/>
              </w:rPr>
              <w:t>Date</w:t>
            </w:r>
          </w:p>
        </w:tc>
        <w:tc>
          <w:tcPr>
            <w:tcW w:w="1152" w:type="dxa"/>
          </w:tcPr>
          <w:p w14:paraId="3DF99159" w14:textId="77777777" w:rsidR="007C47A5" w:rsidRDefault="007C47A5">
            <w:pPr>
              <w:pStyle w:val="Tabletext"/>
              <w:jc w:val="center"/>
              <w:rPr>
                <w:b/>
              </w:rPr>
            </w:pPr>
            <w:r>
              <w:rPr>
                <w:b/>
              </w:rPr>
              <w:t>Version</w:t>
            </w:r>
          </w:p>
        </w:tc>
        <w:tc>
          <w:tcPr>
            <w:tcW w:w="3744" w:type="dxa"/>
          </w:tcPr>
          <w:p w14:paraId="2A49D2FC" w14:textId="77777777" w:rsidR="007C47A5" w:rsidRDefault="007C47A5">
            <w:pPr>
              <w:pStyle w:val="Tabletext"/>
              <w:jc w:val="center"/>
              <w:rPr>
                <w:b/>
              </w:rPr>
            </w:pPr>
            <w:r>
              <w:rPr>
                <w:b/>
              </w:rPr>
              <w:t>Description</w:t>
            </w:r>
          </w:p>
        </w:tc>
        <w:tc>
          <w:tcPr>
            <w:tcW w:w="2304" w:type="dxa"/>
          </w:tcPr>
          <w:p w14:paraId="6D2FCFB5" w14:textId="77777777" w:rsidR="007C47A5" w:rsidRDefault="007C47A5">
            <w:pPr>
              <w:pStyle w:val="Tabletext"/>
              <w:jc w:val="center"/>
              <w:rPr>
                <w:b/>
              </w:rPr>
            </w:pPr>
            <w:r>
              <w:rPr>
                <w:b/>
              </w:rPr>
              <w:t>Author</w:t>
            </w:r>
          </w:p>
        </w:tc>
      </w:tr>
      <w:tr w:rsidR="007C47A5" w14:paraId="7B948ED7" w14:textId="77777777" w:rsidTr="006A11F2">
        <w:tc>
          <w:tcPr>
            <w:tcW w:w="2304" w:type="dxa"/>
          </w:tcPr>
          <w:p w14:paraId="61379B4E" w14:textId="55F21700" w:rsidR="007C47A5" w:rsidRDefault="00501957">
            <w:pPr>
              <w:pStyle w:val="Tabletext"/>
            </w:pPr>
            <w:r>
              <w:t>1</w:t>
            </w:r>
            <w:r w:rsidR="006A11F2">
              <w:t>8</w:t>
            </w:r>
            <w:r>
              <w:t>/Oct/26</w:t>
            </w:r>
          </w:p>
        </w:tc>
        <w:tc>
          <w:tcPr>
            <w:tcW w:w="1152" w:type="dxa"/>
          </w:tcPr>
          <w:p w14:paraId="2D4DD834" w14:textId="4C30DB90" w:rsidR="007C47A5" w:rsidRDefault="00E94CDF">
            <w:pPr>
              <w:pStyle w:val="Tabletext"/>
            </w:pPr>
            <w:r>
              <w:t>1.0</w:t>
            </w:r>
          </w:p>
        </w:tc>
        <w:tc>
          <w:tcPr>
            <w:tcW w:w="3744" w:type="dxa"/>
          </w:tcPr>
          <w:p w14:paraId="1E6C06B4" w14:textId="09D16BAC" w:rsidR="007C47A5" w:rsidRDefault="00E94CDF">
            <w:pPr>
              <w:pStyle w:val="Tabletext"/>
            </w:pPr>
            <w:r w:rsidRPr="00E94CDF">
              <w:t xml:space="preserve">Initial version for </w:t>
            </w:r>
            <w:r w:rsidR="00D26747">
              <w:t>Week</w:t>
            </w:r>
            <w:r w:rsidRPr="00E94CDF">
              <w:t xml:space="preserve"> </w:t>
            </w:r>
            <w:r w:rsidR="006A11F2">
              <w:t>2</w:t>
            </w:r>
            <w:r w:rsidRPr="00E94CDF">
              <w:t xml:space="preserve"> Report</w:t>
            </w:r>
          </w:p>
        </w:tc>
        <w:tc>
          <w:tcPr>
            <w:tcW w:w="2304" w:type="dxa"/>
          </w:tcPr>
          <w:p w14:paraId="3149E9A1" w14:textId="65301FDE" w:rsidR="007C47A5" w:rsidRDefault="00501957">
            <w:pPr>
              <w:pStyle w:val="Tabletext"/>
            </w:pPr>
            <w:r>
              <w:t>Dao Ngoc Chung Nguyen</w:t>
            </w:r>
          </w:p>
        </w:tc>
      </w:tr>
      <w:tr w:rsidR="006A11F2" w14:paraId="7CC5F18D" w14:textId="77777777" w:rsidTr="006A11F2">
        <w:tc>
          <w:tcPr>
            <w:tcW w:w="2304" w:type="dxa"/>
          </w:tcPr>
          <w:p w14:paraId="36EDBC94" w14:textId="77777777" w:rsidR="006A11F2" w:rsidRDefault="006A11F2">
            <w:pPr>
              <w:pStyle w:val="Tabletext"/>
            </w:pPr>
          </w:p>
        </w:tc>
        <w:tc>
          <w:tcPr>
            <w:tcW w:w="1152" w:type="dxa"/>
          </w:tcPr>
          <w:p w14:paraId="59684C2F" w14:textId="77777777" w:rsidR="006A11F2" w:rsidRDefault="006A11F2">
            <w:pPr>
              <w:pStyle w:val="Tabletext"/>
            </w:pPr>
          </w:p>
        </w:tc>
        <w:tc>
          <w:tcPr>
            <w:tcW w:w="3744" w:type="dxa"/>
          </w:tcPr>
          <w:p w14:paraId="113F9FC9" w14:textId="77777777" w:rsidR="006A11F2" w:rsidRPr="00E94CDF" w:rsidRDefault="006A11F2">
            <w:pPr>
              <w:pStyle w:val="Tabletext"/>
            </w:pPr>
          </w:p>
        </w:tc>
        <w:tc>
          <w:tcPr>
            <w:tcW w:w="2304" w:type="dxa"/>
          </w:tcPr>
          <w:p w14:paraId="50E1AD66" w14:textId="77777777" w:rsidR="006A11F2" w:rsidRDefault="006A11F2">
            <w:pPr>
              <w:pStyle w:val="Tabletext"/>
            </w:pPr>
          </w:p>
        </w:tc>
      </w:tr>
      <w:tr w:rsidR="006A11F2" w14:paraId="26DA381B" w14:textId="77777777" w:rsidTr="006A11F2">
        <w:tc>
          <w:tcPr>
            <w:tcW w:w="2304" w:type="dxa"/>
          </w:tcPr>
          <w:p w14:paraId="192E02AA" w14:textId="77777777" w:rsidR="006A11F2" w:rsidRDefault="006A11F2">
            <w:pPr>
              <w:pStyle w:val="Tabletext"/>
            </w:pPr>
          </w:p>
        </w:tc>
        <w:tc>
          <w:tcPr>
            <w:tcW w:w="1152" w:type="dxa"/>
          </w:tcPr>
          <w:p w14:paraId="1528F03A" w14:textId="77777777" w:rsidR="006A11F2" w:rsidRDefault="006A11F2">
            <w:pPr>
              <w:pStyle w:val="Tabletext"/>
            </w:pPr>
          </w:p>
        </w:tc>
        <w:tc>
          <w:tcPr>
            <w:tcW w:w="3744" w:type="dxa"/>
          </w:tcPr>
          <w:p w14:paraId="5E94AAF3" w14:textId="77777777" w:rsidR="006A11F2" w:rsidRPr="00E94CDF" w:rsidRDefault="006A11F2">
            <w:pPr>
              <w:pStyle w:val="Tabletext"/>
            </w:pPr>
          </w:p>
        </w:tc>
        <w:tc>
          <w:tcPr>
            <w:tcW w:w="2304" w:type="dxa"/>
          </w:tcPr>
          <w:p w14:paraId="086F09DE" w14:textId="77777777" w:rsidR="006A11F2" w:rsidRDefault="006A11F2">
            <w:pPr>
              <w:pStyle w:val="Tabletext"/>
            </w:pPr>
          </w:p>
        </w:tc>
      </w:tr>
      <w:tr w:rsidR="006A11F2" w14:paraId="70D2A972" w14:textId="77777777" w:rsidTr="006A11F2">
        <w:tc>
          <w:tcPr>
            <w:tcW w:w="2304" w:type="dxa"/>
          </w:tcPr>
          <w:p w14:paraId="534688E6" w14:textId="77777777" w:rsidR="006A11F2" w:rsidRDefault="006A11F2">
            <w:pPr>
              <w:pStyle w:val="Tabletext"/>
            </w:pPr>
          </w:p>
        </w:tc>
        <w:tc>
          <w:tcPr>
            <w:tcW w:w="1152" w:type="dxa"/>
          </w:tcPr>
          <w:p w14:paraId="53FEB605" w14:textId="77777777" w:rsidR="006A11F2" w:rsidRDefault="006A11F2">
            <w:pPr>
              <w:pStyle w:val="Tabletext"/>
            </w:pPr>
          </w:p>
        </w:tc>
        <w:tc>
          <w:tcPr>
            <w:tcW w:w="3744" w:type="dxa"/>
          </w:tcPr>
          <w:p w14:paraId="6D99CF2E" w14:textId="77777777" w:rsidR="006A11F2" w:rsidRPr="00E94CDF" w:rsidRDefault="006A11F2">
            <w:pPr>
              <w:pStyle w:val="Tabletext"/>
            </w:pPr>
          </w:p>
        </w:tc>
        <w:tc>
          <w:tcPr>
            <w:tcW w:w="2304" w:type="dxa"/>
          </w:tcPr>
          <w:p w14:paraId="40AE1118" w14:textId="77777777" w:rsidR="006A11F2" w:rsidRDefault="006A11F2">
            <w:pPr>
              <w:pStyle w:val="Tabletext"/>
            </w:pPr>
          </w:p>
        </w:tc>
      </w:tr>
    </w:tbl>
    <w:p w14:paraId="37A1E977" w14:textId="77777777" w:rsidR="007C47A5" w:rsidRDefault="007C47A5"/>
    <w:p w14:paraId="59865AE3" w14:textId="77777777" w:rsidR="007C47A5" w:rsidRDefault="007C47A5">
      <w:pPr>
        <w:pStyle w:val="Title"/>
      </w:pPr>
      <w:r>
        <w:br w:type="page"/>
      </w:r>
      <w:r>
        <w:lastRenderedPageBreak/>
        <w:t>Table of Contents</w:t>
      </w:r>
    </w:p>
    <w:p w14:paraId="73AD5067" w14:textId="46A40A8B" w:rsidR="0079587B" w:rsidRDefault="007C47A5">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006135" w:history="1">
        <w:r w:rsidR="0079587B" w:rsidRPr="00F55D0A">
          <w:rPr>
            <w:rStyle w:val="Hyperlink"/>
            <w:noProof/>
          </w:rPr>
          <w:t>1.</w:t>
        </w:r>
        <w:r w:rsidR="0079587B">
          <w:rPr>
            <w:rFonts w:asciiTheme="minorHAnsi" w:eastAsiaTheme="minorEastAsia" w:hAnsiTheme="minorHAnsi" w:cstheme="minorBidi"/>
            <w:b w:val="0"/>
            <w:bCs w:val="0"/>
            <w:noProof/>
            <w:kern w:val="2"/>
            <w:sz w:val="24"/>
            <w14:ligatures w14:val="standardContextual"/>
          </w:rPr>
          <w:tab/>
        </w:r>
        <w:r w:rsidR="0079587B" w:rsidRPr="00F55D0A">
          <w:rPr>
            <w:rStyle w:val="Hyperlink"/>
            <w:noProof/>
          </w:rPr>
          <w:t>Project Status Summary</w:t>
        </w:r>
        <w:r w:rsidR="0079587B">
          <w:rPr>
            <w:noProof/>
            <w:webHidden/>
          </w:rPr>
          <w:t xml:space="preserve"> </w:t>
        </w:r>
        <w:r w:rsidR="0079587B">
          <w:rPr>
            <w:noProof/>
            <w:webHidden/>
          </w:rPr>
          <w:fldChar w:fldCharType="begin"/>
        </w:r>
        <w:r w:rsidR="0079587B">
          <w:rPr>
            <w:noProof/>
            <w:webHidden/>
          </w:rPr>
          <w:instrText xml:space="preserve"> PAGEREF _Toc243006135 \h </w:instrText>
        </w:r>
        <w:r w:rsidR="0079587B">
          <w:rPr>
            <w:noProof/>
            <w:webHidden/>
          </w:rPr>
        </w:r>
        <w:r w:rsidR="0079587B">
          <w:rPr>
            <w:noProof/>
            <w:webHidden/>
          </w:rPr>
          <w:fldChar w:fldCharType="separate"/>
        </w:r>
        <w:r w:rsidR="004813D4">
          <w:rPr>
            <w:noProof/>
            <w:webHidden/>
          </w:rPr>
          <w:t>4</w:t>
        </w:r>
        <w:r w:rsidR="0079587B">
          <w:rPr>
            <w:noProof/>
            <w:webHidden/>
          </w:rPr>
          <w:fldChar w:fldCharType="end"/>
        </w:r>
      </w:hyperlink>
    </w:p>
    <w:p w14:paraId="5AF27115" w14:textId="5030E50F" w:rsidR="0079587B" w:rsidRDefault="0079587B">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006136" w:history="1">
        <w:r w:rsidRPr="00F55D0A">
          <w:rPr>
            <w:rStyle w:val="Hyperlink"/>
            <w:noProof/>
          </w:rPr>
          <w:t>2.</w:t>
        </w:r>
        <w:r>
          <w:rPr>
            <w:rFonts w:asciiTheme="minorHAnsi" w:eastAsiaTheme="minorEastAsia" w:hAnsiTheme="minorHAnsi" w:cstheme="minorBidi"/>
            <w:b w:val="0"/>
            <w:bCs w:val="0"/>
            <w:noProof/>
            <w:kern w:val="2"/>
            <w:sz w:val="24"/>
            <w14:ligatures w14:val="standardContextual"/>
          </w:rPr>
          <w:tab/>
        </w:r>
        <w:r w:rsidRPr="00F55D0A">
          <w:rPr>
            <w:rStyle w:val="Hyperlink"/>
            <w:noProof/>
          </w:rPr>
          <w:t>Team Member Reports</w:t>
        </w:r>
        <w:r>
          <w:rPr>
            <w:noProof/>
            <w:webHidden/>
          </w:rPr>
          <w:t xml:space="preserve"> </w:t>
        </w:r>
        <w:r>
          <w:rPr>
            <w:noProof/>
            <w:webHidden/>
          </w:rPr>
          <w:fldChar w:fldCharType="begin"/>
        </w:r>
        <w:r>
          <w:rPr>
            <w:noProof/>
            <w:webHidden/>
          </w:rPr>
          <w:instrText xml:space="preserve"> PAGEREF _Toc243006136 \h </w:instrText>
        </w:r>
        <w:r>
          <w:rPr>
            <w:noProof/>
            <w:webHidden/>
          </w:rPr>
        </w:r>
        <w:r>
          <w:rPr>
            <w:noProof/>
            <w:webHidden/>
          </w:rPr>
          <w:fldChar w:fldCharType="separate"/>
        </w:r>
        <w:r w:rsidR="004813D4">
          <w:rPr>
            <w:noProof/>
            <w:webHidden/>
          </w:rPr>
          <w:t>4</w:t>
        </w:r>
        <w:r>
          <w:rPr>
            <w:noProof/>
            <w:webHidden/>
          </w:rPr>
          <w:fldChar w:fldCharType="end"/>
        </w:r>
      </w:hyperlink>
    </w:p>
    <w:p w14:paraId="21E9219A" w14:textId="6411B0C7"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7" w:history="1">
        <w:r w:rsidRPr="00F55D0A">
          <w:rPr>
            <w:rStyle w:val="Hyperlink"/>
            <w:noProof/>
          </w:rPr>
          <w:t>2.1</w:t>
        </w:r>
        <w:r>
          <w:rPr>
            <w:rFonts w:asciiTheme="minorHAnsi" w:eastAsiaTheme="minorEastAsia" w:hAnsiTheme="minorHAnsi" w:cstheme="minorBidi"/>
            <w:i w:val="0"/>
            <w:iCs w:val="0"/>
            <w:noProof/>
            <w:kern w:val="2"/>
            <w:sz w:val="24"/>
            <w14:ligatures w14:val="standardContextual"/>
          </w:rPr>
          <w:tab/>
        </w:r>
        <w:r w:rsidRPr="00F55D0A">
          <w:rPr>
            <w:rStyle w:val="Hyperlink"/>
            <w:noProof/>
          </w:rPr>
          <w:t>Dao Ngoc Chung Nguyen</w:t>
        </w:r>
        <w:r>
          <w:rPr>
            <w:noProof/>
            <w:webHidden/>
          </w:rPr>
          <w:t xml:space="preserve"> </w:t>
        </w:r>
        <w:r>
          <w:rPr>
            <w:noProof/>
            <w:webHidden/>
          </w:rPr>
          <w:fldChar w:fldCharType="begin"/>
        </w:r>
        <w:r>
          <w:rPr>
            <w:noProof/>
            <w:webHidden/>
          </w:rPr>
          <w:instrText xml:space="preserve"> PAGEREF _Toc243006137 \h </w:instrText>
        </w:r>
        <w:r>
          <w:rPr>
            <w:noProof/>
            <w:webHidden/>
          </w:rPr>
        </w:r>
        <w:r>
          <w:rPr>
            <w:noProof/>
            <w:webHidden/>
          </w:rPr>
          <w:fldChar w:fldCharType="separate"/>
        </w:r>
        <w:r w:rsidR="004813D4">
          <w:rPr>
            <w:noProof/>
            <w:webHidden/>
          </w:rPr>
          <w:t>4</w:t>
        </w:r>
        <w:r>
          <w:rPr>
            <w:noProof/>
            <w:webHidden/>
          </w:rPr>
          <w:fldChar w:fldCharType="end"/>
        </w:r>
      </w:hyperlink>
    </w:p>
    <w:p w14:paraId="07BAC4CD" w14:textId="46932C8A"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8" w:history="1">
        <w:r w:rsidRPr="00F55D0A">
          <w:rPr>
            <w:rStyle w:val="Hyperlink"/>
            <w:noProof/>
          </w:rPr>
          <w:t>2.2</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Tran Trung Nhan</w:t>
        </w:r>
        <w:r>
          <w:rPr>
            <w:noProof/>
            <w:webHidden/>
          </w:rPr>
          <w:t xml:space="preserve"> </w:t>
        </w:r>
        <w:r>
          <w:rPr>
            <w:noProof/>
            <w:webHidden/>
          </w:rPr>
          <w:fldChar w:fldCharType="begin"/>
        </w:r>
        <w:r>
          <w:rPr>
            <w:noProof/>
            <w:webHidden/>
          </w:rPr>
          <w:instrText xml:space="preserve"> PAGEREF _Toc243006138 \h </w:instrText>
        </w:r>
        <w:r>
          <w:rPr>
            <w:noProof/>
            <w:webHidden/>
          </w:rPr>
        </w:r>
        <w:r>
          <w:rPr>
            <w:noProof/>
            <w:webHidden/>
          </w:rPr>
          <w:fldChar w:fldCharType="separate"/>
        </w:r>
        <w:r w:rsidR="004813D4">
          <w:rPr>
            <w:noProof/>
            <w:webHidden/>
          </w:rPr>
          <w:t>5</w:t>
        </w:r>
        <w:r>
          <w:rPr>
            <w:noProof/>
            <w:webHidden/>
          </w:rPr>
          <w:fldChar w:fldCharType="end"/>
        </w:r>
      </w:hyperlink>
    </w:p>
    <w:p w14:paraId="231C9443" w14:textId="204E0682"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9" w:history="1">
        <w:r w:rsidRPr="00F55D0A">
          <w:rPr>
            <w:rStyle w:val="Hyperlink"/>
            <w:bCs/>
            <w:noProof/>
          </w:rPr>
          <w:t>2.3</w:t>
        </w:r>
        <w:r>
          <w:rPr>
            <w:rFonts w:asciiTheme="minorHAnsi" w:eastAsiaTheme="minorEastAsia" w:hAnsiTheme="minorHAnsi" w:cstheme="minorBidi"/>
            <w:i w:val="0"/>
            <w:iCs w:val="0"/>
            <w:noProof/>
            <w:kern w:val="2"/>
            <w:sz w:val="24"/>
            <w14:ligatures w14:val="standardContextual"/>
          </w:rPr>
          <w:tab/>
        </w:r>
        <w:r w:rsidRPr="00F55D0A">
          <w:rPr>
            <w:rStyle w:val="Hyperlink"/>
            <w:bCs/>
            <w:noProof/>
          </w:rPr>
          <w:t>Tran Phuoc Tai</w:t>
        </w:r>
        <w:r>
          <w:rPr>
            <w:noProof/>
            <w:webHidden/>
          </w:rPr>
          <w:t xml:space="preserve"> </w:t>
        </w:r>
        <w:r>
          <w:rPr>
            <w:noProof/>
            <w:webHidden/>
          </w:rPr>
          <w:fldChar w:fldCharType="begin"/>
        </w:r>
        <w:r>
          <w:rPr>
            <w:noProof/>
            <w:webHidden/>
          </w:rPr>
          <w:instrText xml:space="preserve"> PAGEREF _Toc243006139 \h </w:instrText>
        </w:r>
        <w:r>
          <w:rPr>
            <w:noProof/>
            <w:webHidden/>
          </w:rPr>
        </w:r>
        <w:r>
          <w:rPr>
            <w:noProof/>
            <w:webHidden/>
          </w:rPr>
          <w:fldChar w:fldCharType="separate"/>
        </w:r>
        <w:r w:rsidR="004813D4">
          <w:rPr>
            <w:noProof/>
            <w:webHidden/>
          </w:rPr>
          <w:t>6</w:t>
        </w:r>
        <w:r>
          <w:rPr>
            <w:noProof/>
            <w:webHidden/>
          </w:rPr>
          <w:fldChar w:fldCharType="end"/>
        </w:r>
      </w:hyperlink>
    </w:p>
    <w:p w14:paraId="1A709320" w14:textId="2C0F4DBC"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40" w:history="1">
        <w:r w:rsidRPr="00F55D0A">
          <w:rPr>
            <w:rStyle w:val="Hyperlink"/>
            <w:noProof/>
          </w:rPr>
          <w:t>2.4</w:t>
        </w:r>
        <w:r>
          <w:rPr>
            <w:rFonts w:asciiTheme="minorHAnsi" w:eastAsiaTheme="minorEastAsia" w:hAnsiTheme="minorHAnsi" w:cstheme="minorBidi"/>
            <w:i w:val="0"/>
            <w:iCs w:val="0"/>
            <w:noProof/>
            <w:kern w:val="2"/>
            <w:sz w:val="24"/>
            <w14:ligatures w14:val="standardContextual"/>
          </w:rPr>
          <w:tab/>
        </w:r>
        <w:r w:rsidRPr="00F55D0A">
          <w:rPr>
            <w:rStyle w:val="Hyperlink"/>
            <w:noProof/>
          </w:rPr>
          <w:t>Lam Gia Hung</w:t>
        </w:r>
        <w:r>
          <w:rPr>
            <w:noProof/>
            <w:webHidden/>
          </w:rPr>
          <w:t xml:space="preserve"> </w:t>
        </w:r>
        <w:r>
          <w:rPr>
            <w:noProof/>
            <w:webHidden/>
          </w:rPr>
          <w:fldChar w:fldCharType="begin"/>
        </w:r>
        <w:r>
          <w:rPr>
            <w:noProof/>
            <w:webHidden/>
          </w:rPr>
          <w:instrText xml:space="preserve"> PAGEREF _Toc243006140 \h </w:instrText>
        </w:r>
        <w:r>
          <w:rPr>
            <w:noProof/>
            <w:webHidden/>
          </w:rPr>
        </w:r>
        <w:r>
          <w:rPr>
            <w:noProof/>
            <w:webHidden/>
          </w:rPr>
          <w:fldChar w:fldCharType="separate"/>
        </w:r>
        <w:r w:rsidR="004813D4">
          <w:rPr>
            <w:noProof/>
            <w:webHidden/>
          </w:rPr>
          <w:t>7</w:t>
        </w:r>
        <w:r>
          <w:rPr>
            <w:noProof/>
            <w:webHidden/>
          </w:rPr>
          <w:fldChar w:fldCharType="end"/>
        </w:r>
      </w:hyperlink>
    </w:p>
    <w:p w14:paraId="6BC902B9" w14:textId="6B7408C1"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41" w:history="1">
        <w:r w:rsidRPr="00F55D0A">
          <w:rPr>
            <w:rStyle w:val="Hyperlink"/>
            <w:noProof/>
          </w:rPr>
          <w:t>2.5</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Dang Hoang Khang</w:t>
        </w:r>
        <w:r>
          <w:rPr>
            <w:noProof/>
            <w:webHidden/>
          </w:rPr>
          <w:t xml:space="preserve"> </w:t>
        </w:r>
        <w:r>
          <w:rPr>
            <w:noProof/>
            <w:webHidden/>
          </w:rPr>
          <w:fldChar w:fldCharType="begin"/>
        </w:r>
        <w:r>
          <w:rPr>
            <w:noProof/>
            <w:webHidden/>
          </w:rPr>
          <w:instrText xml:space="preserve"> PAGEREF _Toc243006141 \h </w:instrText>
        </w:r>
        <w:r>
          <w:rPr>
            <w:noProof/>
            <w:webHidden/>
          </w:rPr>
        </w:r>
        <w:r>
          <w:rPr>
            <w:noProof/>
            <w:webHidden/>
          </w:rPr>
          <w:fldChar w:fldCharType="separate"/>
        </w:r>
        <w:r w:rsidR="004813D4">
          <w:rPr>
            <w:noProof/>
            <w:webHidden/>
          </w:rPr>
          <w:t>8</w:t>
        </w:r>
        <w:r>
          <w:rPr>
            <w:noProof/>
            <w:webHidden/>
          </w:rPr>
          <w:fldChar w:fldCharType="end"/>
        </w:r>
      </w:hyperlink>
    </w:p>
    <w:p w14:paraId="384FC14C" w14:textId="32CB3442" w:rsidR="007C47A5" w:rsidRDefault="007C47A5">
      <w:pPr>
        <w:pStyle w:val="Title"/>
      </w:pPr>
      <w:r>
        <w:rPr>
          <w:rFonts w:ascii="Times New Roman" w:hAnsi="Times New Roman"/>
          <w:b w:val="0"/>
          <w:bCs/>
          <w:sz w:val="20"/>
          <w:szCs w:val="24"/>
        </w:rPr>
        <w:fldChar w:fldCharType="end"/>
      </w:r>
      <w:r>
        <w:br w:type="page"/>
      </w:r>
      <w:fldSimple w:instr=" TITLE  \* MERGEFORMAT ">
        <w:r w:rsidR="004813D4">
          <w:t>Weekly Report - Week 2</w:t>
        </w:r>
      </w:fldSimple>
    </w:p>
    <w:p w14:paraId="66B7482A" w14:textId="77777777" w:rsidR="007C47A5" w:rsidRDefault="007C47A5">
      <w:pPr>
        <w:pStyle w:val="Heading1"/>
        <w:numPr>
          <w:ilvl w:val="0"/>
          <w:numId w:val="0"/>
        </w:numPr>
      </w:pPr>
      <w:bookmarkStart w:id="0" w:name="_Toc447095880"/>
    </w:p>
    <w:p w14:paraId="79418AD8" w14:textId="239A1265" w:rsidR="007C47A5" w:rsidRDefault="000736C1" w:rsidP="00D26747">
      <w:pPr>
        <w:pStyle w:val="Heading1"/>
      </w:pPr>
      <w:bookmarkStart w:id="1" w:name="_Toc243006135"/>
      <w:bookmarkStart w:id="2" w:name="_Toc456598586"/>
      <w:bookmarkStart w:id="3" w:name="_Toc456600917"/>
      <w:r w:rsidRPr="000736C1">
        <w:t>Project Status Summary</w:t>
      </w:r>
      <w:bookmarkEnd w:id="1"/>
    </w:p>
    <w:p w14:paraId="63009C72" w14:textId="77777777" w:rsidR="004813D4" w:rsidRDefault="004813D4" w:rsidP="004813D4">
      <w:pPr>
        <w:pStyle w:val="BodyText"/>
      </w:pPr>
      <w:bookmarkStart w:id="4" w:name="_Toc243006136"/>
      <w:r>
        <w:t>During Week 2 (Project Proposal – Sprint 1), th the team focused on finalizing the documentation for core requirements and design deliverables for Project Assignment 1 (PA1). Key achievements include: drafting the Vision Document—covering the problem statement, target users, and product features; developing 3–6 core user interface (UI) prototypes in Figma; and preparing a Software Development Plan (outlining an overall roadmap consisting of 3 phases and 5 sprints, along with a risk management strategy). Task allocation, progress tracking, and the management of source code and documentation were handled consistently via Jira and GitHub. The deliverable package for PA1 has been compiled and formatted in accordance with the provided guidelines. Overall, the project remains on schedule.</w:t>
      </w:r>
    </w:p>
    <w:p w14:paraId="68D6F9C1" w14:textId="5DB65F37" w:rsidR="007C47A5" w:rsidRDefault="00D26747">
      <w:pPr>
        <w:pStyle w:val="Heading1"/>
      </w:pPr>
      <w:r w:rsidRPr="00D26747">
        <w:t>Team Member Reports</w:t>
      </w:r>
      <w:bookmarkEnd w:id="4"/>
    </w:p>
    <w:p w14:paraId="33CADA11" w14:textId="4DED17C8" w:rsidR="00FF1366" w:rsidRDefault="00722A9B" w:rsidP="005F0720">
      <w:pPr>
        <w:pStyle w:val="Heading2"/>
      </w:pPr>
      <w:bookmarkStart w:id="5" w:name="_Toc243006137"/>
      <w:r w:rsidRPr="00722A9B">
        <w:t>Dao Ngoc Chung Nguyen</w:t>
      </w:r>
      <w:bookmarkEnd w:id="5"/>
    </w:p>
    <w:p w14:paraId="0AC303CA" w14:textId="4E5BAEB8" w:rsidR="00FF7C04" w:rsidRDefault="005F0720" w:rsidP="00FF7C04">
      <w:pPr>
        <w:numPr>
          <w:ilvl w:val="0"/>
          <w:numId w:val="4"/>
        </w:numPr>
      </w:pPr>
      <w:r>
        <w:t>Done</w:t>
      </w:r>
      <w:r w:rsidR="00FF7C04" w:rsidRPr="00FF7C04">
        <w:t xml:space="preserve"> Tasks (</w:t>
      </w:r>
      <w:r>
        <w:t>Current</w:t>
      </w:r>
      <w:r w:rsidR="00FF7C04" w:rsidRPr="00FF7C04">
        <w:t xml:space="preserve"> Week - Week 2)</w:t>
      </w:r>
    </w:p>
    <w:p w14:paraId="3EA14DA7" w14:textId="149936AA" w:rsidR="00FF7C04" w:rsidRDefault="00B96DAB" w:rsidP="00FF7C04">
      <w:pPr>
        <w:numPr>
          <w:ilvl w:val="1"/>
          <w:numId w:val="4"/>
        </w:numPr>
      </w:pPr>
      <w:r w:rsidRPr="00B96DAB">
        <w:t>Compile Weekly Reports</w:t>
      </w:r>
      <w:r>
        <w:t>.</w:t>
      </w:r>
    </w:p>
    <w:p w14:paraId="6A960274" w14:textId="54D2C743" w:rsidR="00B96DAB" w:rsidRDefault="00B96DAB" w:rsidP="00FF1366">
      <w:pPr>
        <w:numPr>
          <w:ilvl w:val="1"/>
          <w:numId w:val="4"/>
        </w:numPr>
        <w:spacing w:line="360" w:lineRule="auto"/>
      </w:pPr>
      <w:r w:rsidRPr="00B96DAB">
        <w:t>Compile Project Execution and Tracking Reports</w:t>
      </w:r>
      <w:r>
        <w:t>.</w:t>
      </w:r>
    </w:p>
    <w:p w14:paraId="3E82C102" w14:textId="1845FF53" w:rsidR="00FF1366" w:rsidRDefault="005F0720" w:rsidP="00FF1366">
      <w:pPr>
        <w:spacing w:line="276" w:lineRule="auto"/>
      </w:pPr>
      <w:r w:rsidRPr="005F0720">
        <w:rPr>
          <w:noProof/>
        </w:rPr>
        <w:drawing>
          <wp:inline distT="0" distB="0" distL="0" distR="0" wp14:anchorId="5060DCCE" wp14:editId="717D705C">
            <wp:extent cx="5943600" cy="3104515"/>
            <wp:effectExtent l="0" t="0" r="0" b="635"/>
            <wp:docPr id="4433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49764" name=""/>
                    <pic:cNvPicPr/>
                  </pic:nvPicPr>
                  <pic:blipFill>
                    <a:blip r:embed="rId10"/>
                    <a:stretch>
                      <a:fillRect/>
                    </a:stretch>
                  </pic:blipFill>
                  <pic:spPr>
                    <a:xfrm>
                      <a:off x="0" y="0"/>
                      <a:ext cx="5943600" cy="3104515"/>
                    </a:xfrm>
                    <a:prstGeom prst="rect">
                      <a:avLst/>
                    </a:prstGeom>
                  </pic:spPr>
                </pic:pic>
              </a:graphicData>
            </a:graphic>
          </wp:inline>
        </w:drawing>
      </w:r>
    </w:p>
    <w:p w14:paraId="1C1F5818" w14:textId="0CC7C0CA" w:rsidR="005F0720" w:rsidRDefault="005F0720" w:rsidP="00B96DAB">
      <w:pPr>
        <w:numPr>
          <w:ilvl w:val="0"/>
          <w:numId w:val="5"/>
        </w:numPr>
      </w:pPr>
      <w:r>
        <w:t>Todo Task (Next Week – Week 3)</w:t>
      </w:r>
    </w:p>
    <w:p w14:paraId="1E3ACA0F" w14:textId="025C2587" w:rsidR="005F0720" w:rsidRDefault="005F0720" w:rsidP="005F0720">
      <w:pPr>
        <w:numPr>
          <w:ilvl w:val="1"/>
          <w:numId w:val="5"/>
        </w:numPr>
      </w:pPr>
      <w:r w:rsidRPr="005F0720">
        <w:t>Consolidate feedback on PA1 deliverables (Project Plan, Vision Document, UI, Weekly Reports).</w:t>
      </w:r>
    </w:p>
    <w:p w14:paraId="57E40E2B" w14:textId="5FC9A7B3" w:rsidR="005F0720" w:rsidRDefault="005F0720" w:rsidP="005F0720">
      <w:pPr>
        <w:numPr>
          <w:ilvl w:val="1"/>
          <w:numId w:val="5"/>
        </w:numPr>
      </w:pPr>
      <w:r w:rsidRPr="005F0720">
        <w:t>Update Jira roadmap and assign Sprint 2 tasks to team members.</w:t>
      </w:r>
    </w:p>
    <w:p w14:paraId="0B2BEC69" w14:textId="6BEF8807" w:rsidR="005F0720" w:rsidRDefault="005F0720" w:rsidP="005F0720">
      <w:pPr>
        <w:numPr>
          <w:ilvl w:val="1"/>
          <w:numId w:val="5"/>
        </w:numPr>
      </w:pPr>
      <w:r w:rsidRPr="005F0720">
        <w:t>Align team on System Architecture and Data Flow across Next.js, Supabase, and Gemini API.</w:t>
      </w:r>
    </w:p>
    <w:p w14:paraId="133518C2" w14:textId="33742A82" w:rsidR="005F0720" w:rsidRDefault="005F0720" w:rsidP="005F0720">
      <w:pPr>
        <w:numPr>
          <w:ilvl w:val="1"/>
          <w:numId w:val="5"/>
        </w:numPr>
      </w:pPr>
      <w:r w:rsidRPr="005F0720">
        <w:t>Host Sprint 2 kickoff meeting and compile Weekly Report Week 3.</w:t>
      </w:r>
    </w:p>
    <w:p w14:paraId="32CC18ED" w14:textId="09A183E9" w:rsidR="005F0720" w:rsidRDefault="005F0720" w:rsidP="005F0720">
      <w:r w:rsidRPr="005F0720">
        <w:rPr>
          <w:noProof/>
        </w:rPr>
        <w:lastRenderedPageBreak/>
        <w:drawing>
          <wp:inline distT="0" distB="0" distL="0" distR="0" wp14:anchorId="144E4A1A" wp14:editId="42B11482">
            <wp:extent cx="5943600" cy="2678430"/>
            <wp:effectExtent l="0" t="0" r="0" b="7620"/>
            <wp:docPr id="122195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53220" name=""/>
                    <pic:cNvPicPr/>
                  </pic:nvPicPr>
                  <pic:blipFill>
                    <a:blip r:embed="rId11"/>
                    <a:stretch>
                      <a:fillRect/>
                    </a:stretch>
                  </pic:blipFill>
                  <pic:spPr>
                    <a:xfrm>
                      <a:off x="0" y="0"/>
                      <a:ext cx="5943600" cy="2678430"/>
                    </a:xfrm>
                    <a:prstGeom prst="rect">
                      <a:avLst/>
                    </a:prstGeom>
                  </pic:spPr>
                </pic:pic>
              </a:graphicData>
            </a:graphic>
          </wp:inline>
        </w:drawing>
      </w:r>
    </w:p>
    <w:p w14:paraId="381B2C67" w14:textId="310B5DEF" w:rsidR="00B96DAB" w:rsidRDefault="00B96DAB" w:rsidP="00B96DAB">
      <w:pPr>
        <w:numPr>
          <w:ilvl w:val="0"/>
          <w:numId w:val="5"/>
        </w:numPr>
      </w:pPr>
      <w:r>
        <w:t>Issues</w:t>
      </w:r>
    </w:p>
    <w:p w14:paraId="412B1748" w14:textId="74216E62" w:rsidR="00B96DAB" w:rsidRDefault="00621FCE" w:rsidP="00B96DAB">
      <w:pPr>
        <w:numPr>
          <w:ilvl w:val="1"/>
          <w:numId w:val="5"/>
        </w:numPr>
      </w:pPr>
      <w:r w:rsidRPr="00621FCE">
        <w:t>Need to gather initial TA/instructor feedback on PA1 artifacts promptly to refine the Sprint 2 backlog and ensure smooth task handoffs across frontend, backend, and AI integration</w:t>
      </w:r>
      <w:r w:rsidR="00B96DAB">
        <w:t>.</w:t>
      </w:r>
    </w:p>
    <w:p w14:paraId="31EFA488" w14:textId="0749E3FD" w:rsidR="00326E9F" w:rsidRDefault="00B96DAB" w:rsidP="005F0720">
      <w:pPr>
        <w:pStyle w:val="Heading2"/>
      </w:pPr>
      <w:bookmarkStart w:id="6" w:name="_Toc243006138"/>
      <w:r w:rsidRPr="00B96DAB">
        <w:t>Nguyen Tran Trung Nhan</w:t>
      </w:r>
      <w:bookmarkEnd w:id="6"/>
    </w:p>
    <w:p w14:paraId="4592A287" w14:textId="35D42021" w:rsidR="00B96DAB" w:rsidRDefault="005F0720" w:rsidP="00B96DAB">
      <w:pPr>
        <w:numPr>
          <w:ilvl w:val="0"/>
          <w:numId w:val="4"/>
        </w:numPr>
      </w:pPr>
      <w:r>
        <w:t>Done</w:t>
      </w:r>
      <w:r w:rsidR="00B96DAB" w:rsidRPr="00FF7C04">
        <w:t xml:space="preserve"> Tasks (</w:t>
      </w:r>
      <w:r>
        <w:t>Current</w:t>
      </w:r>
      <w:r w:rsidR="00B96DAB" w:rsidRPr="00FF7C04">
        <w:t xml:space="preserve"> Week - Week 2)</w:t>
      </w:r>
    </w:p>
    <w:p w14:paraId="625AC860" w14:textId="1E070B5E" w:rsidR="00B96DAB" w:rsidRDefault="00B96DAB" w:rsidP="00326E9F">
      <w:pPr>
        <w:numPr>
          <w:ilvl w:val="1"/>
          <w:numId w:val="4"/>
        </w:numPr>
        <w:spacing w:line="360" w:lineRule="auto"/>
      </w:pPr>
      <w:r w:rsidRPr="00B96DAB">
        <w:t>Draft Vision Document</w:t>
      </w:r>
      <w:r w:rsidR="008D5E79">
        <w:t>.</w:t>
      </w:r>
    </w:p>
    <w:p w14:paraId="765D4EE9" w14:textId="52726F2E" w:rsidR="00326E9F" w:rsidRDefault="00326E9F" w:rsidP="00326E9F">
      <w:pPr>
        <w:spacing w:line="360" w:lineRule="auto"/>
      </w:pPr>
      <w:r w:rsidRPr="00326E9F">
        <w:rPr>
          <w:noProof/>
        </w:rPr>
        <w:drawing>
          <wp:inline distT="0" distB="0" distL="0" distR="0" wp14:anchorId="0B20196C" wp14:editId="23B731B8">
            <wp:extent cx="5943600" cy="2747645"/>
            <wp:effectExtent l="0" t="0" r="0" b="0"/>
            <wp:docPr id="137472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3115" name=""/>
                    <pic:cNvPicPr/>
                  </pic:nvPicPr>
                  <pic:blipFill>
                    <a:blip r:embed="rId12"/>
                    <a:stretch>
                      <a:fillRect/>
                    </a:stretch>
                  </pic:blipFill>
                  <pic:spPr>
                    <a:xfrm>
                      <a:off x="0" y="0"/>
                      <a:ext cx="5943600" cy="2747645"/>
                    </a:xfrm>
                    <a:prstGeom prst="rect">
                      <a:avLst/>
                    </a:prstGeom>
                  </pic:spPr>
                </pic:pic>
              </a:graphicData>
            </a:graphic>
          </wp:inline>
        </w:drawing>
      </w:r>
    </w:p>
    <w:p w14:paraId="6AE7037E" w14:textId="77777777" w:rsidR="005F0720" w:rsidRDefault="005F0720" w:rsidP="005F0720">
      <w:pPr>
        <w:numPr>
          <w:ilvl w:val="0"/>
          <w:numId w:val="5"/>
        </w:numPr>
      </w:pPr>
      <w:r>
        <w:t>Todo Task (Next Week – Week 3)</w:t>
      </w:r>
    </w:p>
    <w:p w14:paraId="5963F626" w14:textId="05469A23" w:rsidR="005F0720" w:rsidRDefault="005F0720" w:rsidP="005F0720">
      <w:pPr>
        <w:numPr>
          <w:ilvl w:val="1"/>
          <w:numId w:val="5"/>
        </w:numPr>
      </w:pPr>
      <w:r w:rsidRPr="005F0720">
        <w:t>Design System Architecture Diagram and data flow models.</w:t>
      </w:r>
    </w:p>
    <w:p w14:paraId="1100E12B" w14:textId="5FD71A30" w:rsidR="005F0720" w:rsidRDefault="005F0720" w:rsidP="005F0720">
      <w:pPr>
        <w:numPr>
          <w:ilvl w:val="1"/>
          <w:numId w:val="5"/>
        </w:numPr>
      </w:pPr>
      <w:r w:rsidRPr="005F0720">
        <w:t>Create Supabase Database Schema (Users, Profiles, InterviewSessions, Questions, Feedbacks).</w:t>
      </w:r>
    </w:p>
    <w:p w14:paraId="439AA980" w14:textId="35651443" w:rsidR="005F0720" w:rsidRDefault="005F0720" w:rsidP="005F0720">
      <w:pPr>
        <w:numPr>
          <w:ilvl w:val="1"/>
          <w:numId w:val="5"/>
        </w:numPr>
      </w:pPr>
      <w:r w:rsidRPr="005F0720">
        <w:t>Initialize Next.js repository with TypeScript, Tailwind CSS, ESLint, and Supabase client integration.</w:t>
      </w:r>
    </w:p>
    <w:p w14:paraId="51547343" w14:textId="7D191F83" w:rsidR="005F0720" w:rsidRDefault="005F0720" w:rsidP="005F0720">
      <w:pPr>
        <w:numPr>
          <w:ilvl w:val="1"/>
          <w:numId w:val="5"/>
        </w:numPr>
      </w:pPr>
      <w:r w:rsidRPr="005F0720">
        <w:t>Draft initial Software Architecture Document (SAD).</w:t>
      </w:r>
    </w:p>
    <w:p w14:paraId="35D62257" w14:textId="7C207E28" w:rsidR="006E1266" w:rsidRDefault="006E1266" w:rsidP="006E1266">
      <w:r w:rsidRPr="006E1266">
        <w:rPr>
          <w:noProof/>
        </w:rPr>
        <w:lastRenderedPageBreak/>
        <w:drawing>
          <wp:inline distT="0" distB="0" distL="0" distR="0" wp14:anchorId="0594BD9F" wp14:editId="5E6552F0">
            <wp:extent cx="5943600" cy="2649855"/>
            <wp:effectExtent l="0" t="0" r="0" b="0"/>
            <wp:docPr id="38641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4254" name=""/>
                    <pic:cNvPicPr/>
                  </pic:nvPicPr>
                  <pic:blipFill>
                    <a:blip r:embed="rId13"/>
                    <a:stretch>
                      <a:fillRect/>
                    </a:stretch>
                  </pic:blipFill>
                  <pic:spPr>
                    <a:xfrm>
                      <a:off x="0" y="0"/>
                      <a:ext cx="5943600" cy="2649855"/>
                    </a:xfrm>
                    <a:prstGeom prst="rect">
                      <a:avLst/>
                    </a:prstGeom>
                  </pic:spPr>
                </pic:pic>
              </a:graphicData>
            </a:graphic>
          </wp:inline>
        </w:drawing>
      </w:r>
    </w:p>
    <w:p w14:paraId="3FB3DCC7" w14:textId="379E926B" w:rsidR="00B96DAB" w:rsidRDefault="00B96DAB" w:rsidP="00B96DAB">
      <w:pPr>
        <w:numPr>
          <w:ilvl w:val="0"/>
          <w:numId w:val="5"/>
        </w:numPr>
      </w:pPr>
      <w:r>
        <w:t>Issues</w:t>
      </w:r>
    </w:p>
    <w:p w14:paraId="2380BBEE" w14:textId="1B9814A2" w:rsidR="00B96DAB" w:rsidRDefault="00621FCE" w:rsidP="00B96DAB">
      <w:pPr>
        <w:numPr>
          <w:ilvl w:val="1"/>
          <w:numId w:val="5"/>
        </w:numPr>
      </w:pPr>
      <w:r w:rsidRPr="00621FCE">
        <w:t>Need team agreement on Supabase table relationships and Row Level Security (RLS) policies before initializing the Next.js codebase and executing database migrations</w:t>
      </w:r>
      <w:r w:rsidR="00B96DAB">
        <w:t>.</w:t>
      </w:r>
    </w:p>
    <w:p w14:paraId="7E5272EC" w14:textId="2D27E318" w:rsidR="00326E9F" w:rsidRPr="005F0720" w:rsidRDefault="00B96DAB" w:rsidP="005F0720">
      <w:pPr>
        <w:pStyle w:val="Heading2"/>
        <w:rPr>
          <w:bCs/>
        </w:rPr>
      </w:pPr>
      <w:bookmarkStart w:id="7" w:name="_Toc243006139"/>
      <w:r w:rsidRPr="00B96DAB">
        <w:rPr>
          <w:bCs/>
        </w:rPr>
        <w:t>Tran Phuoc Tai</w:t>
      </w:r>
      <w:bookmarkEnd w:id="7"/>
    </w:p>
    <w:p w14:paraId="556B1AD2" w14:textId="54401232" w:rsidR="00B96DAB" w:rsidRDefault="005F0720" w:rsidP="00B96DAB">
      <w:pPr>
        <w:numPr>
          <w:ilvl w:val="0"/>
          <w:numId w:val="4"/>
        </w:numPr>
      </w:pPr>
      <w:r>
        <w:t>Done</w:t>
      </w:r>
      <w:r w:rsidR="00B96DAB" w:rsidRPr="00FF7C04">
        <w:t xml:space="preserve"> Tasks (</w:t>
      </w:r>
      <w:r>
        <w:t>Current</w:t>
      </w:r>
      <w:r w:rsidR="00B96DAB" w:rsidRPr="00FF7C04">
        <w:t xml:space="preserve"> Week - Week 2)</w:t>
      </w:r>
    </w:p>
    <w:p w14:paraId="61F5E754" w14:textId="2CB45AAB" w:rsidR="00B96DAB" w:rsidRDefault="00B96DAB" w:rsidP="00326E9F">
      <w:pPr>
        <w:numPr>
          <w:ilvl w:val="1"/>
          <w:numId w:val="4"/>
        </w:numPr>
        <w:spacing w:line="360" w:lineRule="auto"/>
      </w:pPr>
      <w:r w:rsidRPr="00B96DAB">
        <w:t>Design UI Prototyping</w:t>
      </w:r>
      <w:r w:rsidR="008D5E79">
        <w:t>.</w:t>
      </w:r>
    </w:p>
    <w:p w14:paraId="63095EA5" w14:textId="6794315B" w:rsidR="00326E9F" w:rsidRDefault="006E1266" w:rsidP="00326E9F">
      <w:pPr>
        <w:spacing w:line="360" w:lineRule="auto"/>
      </w:pPr>
      <w:r w:rsidRPr="006E1266">
        <w:rPr>
          <w:noProof/>
        </w:rPr>
        <w:drawing>
          <wp:inline distT="0" distB="0" distL="0" distR="0" wp14:anchorId="3B365510" wp14:editId="50BC37FE">
            <wp:extent cx="5943600" cy="2938145"/>
            <wp:effectExtent l="0" t="0" r="0" b="0"/>
            <wp:docPr id="183242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6358" name=""/>
                    <pic:cNvPicPr/>
                  </pic:nvPicPr>
                  <pic:blipFill>
                    <a:blip r:embed="rId14"/>
                    <a:stretch>
                      <a:fillRect/>
                    </a:stretch>
                  </pic:blipFill>
                  <pic:spPr>
                    <a:xfrm>
                      <a:off x="0" y="0"/>
                      <a:ext cx="5943600" cy="2938145"/>
                    </a:xfrm>
                    <a:prstGeom prst="rect">
                      <a:avLst/>
                    </a:prstGeom>
                  </pic:spPr>
                </pic:pic>
              </a:graphicData>
            </a:graphic>
          </wp:inline>
        </w:drawing>
      </w:r>
    </w:p>
    <w:p w14:paraId="140858A9" w14:textId="77777777" w:rsidR="005F0720" w:rsidRDefault="005F0720" w:rsidP="005F0720">
      <w:pPr>
        <w:numPr>
          <w:ilvl w:val="0"/>
          <w:numId w:val="5"/>
        </w:numPr>
      </w:pPr>
      <w:r>
        <w:t>Todo Task (Next Week – Week 3)</w:t>
      </w:r>
    </w:p>
    <w:p w14:paraId="08B49D6F" w14:textId="3D1DFC0A" w:rsidR="005F0720" w:rsidRDefault="005F0720" w:rsidP="005F0720">
      <w:pPr>
        <w:numPr>
          <w:ilvl w:val="1"/>
          <w:numId w:val="5"/>
        </w:numPr>
      </w:pPr>
      <w:r w:rsidRPr="005F0720">
        <w:t>Build responsive Navigation Sidebar, Topbar, and Dashboard layout (/dashboard).</w:t>
      </w:r>
    </w:p>
    <w:p w14:paraId="3444A314" w14:textId="7E41FF25" w:rsidR="005F0720" w:rsidRDefault="005F0720" w:rsidP="005F0720">
      <w:pPr>
        <w:numPr>
          <w:ilvl w:val="1"/>
          <w:numId w:val="5"/>
        </w:numPr>
      </w:pPr>
      <w:r w:rsidRPr="005F0720">
        <w:t>Implement Login and Sign-up pages (/login) with Google OAuth and Email Auth via Supabase.</w:t>
      </w:r>
    </w:p>
    <w:p w14:paraId="4CA6CC8D" w14:textId="425533EA" w:rsidR="005F0720" w:rsidRDefault="005F0720" w:rsidP="005F0720">
      <w:pPr>
        <w:numPr>
          <w:ilvl w:val="1"/>
          <w:numId w:val="5"/>
        </w:numPr>
      </w:pPr>
      <w:r w:rsidRPr="005F0720">
        <w:t>Convert Screen 1 UI prototype into reusable React/Next.js components.</w:t>
      </w:r>
    </w:p>
    <w:p w14:paraId="2286D05E" w14:textId="47F3BCF4" w:rsidR="005F0720" w:rsidRDefault="005F0720" w:rsidP="005F0720">
      <w:pPr>
        <w:numPr>
          <w:ilvl w:val="1"/>
          <w:numId w:val="5"/>
        </w:numPr>
      </w:pPr>
      <w:r w:rsidRPr="005F0720">
        <w:t>Ensure mobile and desktop responsive design compliance.</w:t>
      </w:r>
    </w:p>
    <w:p w14:paraId="3915E28A" w14:textId="61BF5D5B" w:rsidR="006E1266" w:rsidRDefault="006E1266" w:rsidP="006E1266">
      <w:r w:rsidRPr="006E1266">
        <w:rPr>
          <w:noProof/>
        </w:rPr>
        <w:lastRenderedPageBreak/>
        <w:drawing>
          <wp:inline distT="0" distB="0" distL="0" distR="0" wp14:anchorId="056D5A5B" wp14:editId="403C0365">
            <wp:extent cx="5943600" cy="2722245"/>
            <wp:effectExtent l="0" t="0" r="0" b="1905"/>
            <wp:docPr id="8754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0541" name=""/>
                    <pic:cNvPicPr/>
                  </pic:nvPicPr>
                  <pic:blipFill>
                    <a:blip r:embed="rId15"/>
                    <a:stretch>
                      <a:fillRect/>
                    </a:stretch>
                  </pic:blipFill>
                  <pic:spPr>
                    <a:xfrm>
                      <a:off x="0" y="0"/>
                      <a:ext cx="5943600" cy="2722245"/>
                    </a:xfrm>
                    <a:prstGeom prst="rect">
                      <a:avLst/>
                    </a:prstGeom>
                  </pic:spPr>
                </pic:pic>
              </a:graphicData>
            </a:graphic>
          </wp:inline>
        </w:drawing>
      </w:r>
    </w:p>
    <w:p w14:paraId="1CE5780B" w14:textId="578AF3B7" w:rsidR="00B96DAB" w:rsidRDefault="00B96DAB" w:rsidP="00B96DAB">
      <w:pPr>
        <w:numPr>
          <w:ilvl w:val="0"/>
          <w:numId w:val="5"/>
        </w:numPr>
      </w:pPr>
      <w:r>
        <w:t>Issues</w:t>
      </w:r>
    </w:p>
    <w:p w14:paraId="5476829B" w14:textId="308A34E5" w:rsidR="00B96DAB" w:rsidRPr="00B96DAB" w:rsidRDefault="00621FCE" w:rsidP="00B96DAB">
      <w:pPr>
        <w:numPr>
          <w:ilvl w:val="1"/>
          <w:numId w:val="5"/>
        </w:numPr>
      </w:pPr>
      <w:r>
        <w:t>R</w:t>
      </w:r>
      <w:r w:rsidRPr="00621FCE">
        <w:t>equire configured Supabase project keys and Google OAuth client credentials from backend setup to complete the authentication flow integration on Next.js</w:t>
      </w:r>
      <w:r w:rsidR="00B96DAB" w:rsidRPr="00B96DAB">
        <w:t>.</w:t>
      </w:r>
    </w:p>
    <w:p w14:paraId="00667630" w14:textId="5C6981BA" w:rsidR="00326E9F" w:rsidRDefault="00B96DAB" w:rsidP="00326E9F">
      <w:pPr>
        <w:pStyle w:val="Heading2"/>
      </w:pPr>
      <w:bookmarkStart w:id="8" w:name="_Toc243006140"/>
      <w:r w:rsidRPr="00B96DAB">
        <w:t>Lam Gia Hung</w:t>
      </w:r>
      <w:bookmarkEnd w:id="8"/>
    </w:p>
    <w:p w14:paraId="645B6574" w14:textId="589A6C37" w:rsidR="00B96DAB" w:rsidRDefault="005F0720" w:rsidP="00B96DAB">
      <w:pPr>
        <w:numPr>
          <w:ilvl w:val="0"/>
          <w:numId w:val="4"/>
        </w:numPr>
      </w:pPr>
      <w:r>
        <w:t>Done</w:t>
      </w:r>
      <w:r w:rsidR="00B96DAB" w:rsidRPr="00FF7C04">
        <w:t xml:space="preserve"> Tasks (</w:t>
      </w:r>
      <w:r>
        <w:t>Current</w:t>
      </w:r>
      <w:r w:rsidR="00B96DAB" w:rsidRPr="00FF7C04">
        <w:t xml:space="preserve"> Week - Week 2)</w:t>
      </w:r>
    </w:p>
    <w:p w14:paraId="306DF235" w14:textId="1B197FDC" w:rsidR="008D5E79" w:rsidRDefault="008D5E79" w:rsidP="00326E9F">
      <w:pPr>
        <w:numPr>
          <w:ilvl w:val="1"/>
          <w:numId w:val="4"/>
        </w:numPr>
        <w:spacing w:line="360" w:lineRule="auto"/>
      </w:pPr>
      <w:r w:rsidRPr="008D5E79">
        <w:t>Draft Project Plan (Parts 1, 2, and 3)</w:t>
      </w:r>
      <w:r>
        <w:t>.</w:t>
      </w:r>
    </w:p>
    <w:p w14:paraId="7B746726" w14:textId="41686925" w:rsidR="00326E9F" w:rsidRDefault="00326E9F" w:rsidP="00326E9F">
      <w:pPr>
        <w:spacing w:line="360" w:lineRule="auto"/>
      </w:pPr>
      <w:r w:rsidRPr="00326E9F">
        <w:rPr>
          <w:noProof/>
        </w:rPr>
        <w:drawing>
          <wp:inline distT="0" distB="0" distL="0" distR="0" wp14:anchorId="5D9692AC" wp14:editId="6F3A8912">
            <wp:extent cx="5943600" cy="2726055"/>
            <wp:effectExtent l="0" t="0" r="0" b="0"/>
            <wp:docPr id="14809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5495" name=""/>
                    <pic:cNvPicPr/>
                  </pic:nvPicPr>
                  <pic:blipFill>
                    <a:blip r:embed="rId16"/>
                    <a:stretch>
                      <a:fillRect/>
                    </a:stretch>
                  </pic:blipFill>
                  <pic:spPr>
                    <a:xfrm>
                      <a:off x="0" y="0"/>
                      <a:ext cx="5943600" cy="2726055"/>
                    </a:xfrm>
                    <a:prstGeom prst="rect">
                      <a:avLst/>
                    </a:prstGeom>
                  </pic:spPr>
                </pic:pic>
              </a:graphicData>
            </a:graphic>
          </wp:inline>
        </w:drawing>
      </w:r>
    </w:p>
    <w:p w14:paraId="04425AFC" w14:textId="77777777" w:rsidR="005F0720" w:rsidRDefault="005F0720" w:rsidP="005F0720">
      <w:pPr>
        <w:numPr>
          <w:ilvl w:val="0"/>
          <w:numId w:val="5"/>
        </w:numPr>
      </w:pPr>
      <w:r>
        <w:t>Todo Task (Next Week – Week 3)</w:t>
      </w:r>
    </w:p>
    <w:p w14:paraId="70F1B890" w14:textId="3A868129" w:rsidR="005F0720" w:rsidRDefault="005F0720" w:rsidP="005F0720">
      <w:pPr>
        <w:numPr>
          <w:ilvl w:val="1"/>
          <w:numId w:val="5"/>
        </w:numPr>
      </w:pPr>
      <w:r w:rsidRPr="005F0720">
        <w:t>Develop API route (/api/analyze-fit) integrated with Google Gemini 1.5 Flash.</w:t>
      </w:r>
    </w:p>
    <w:p w14:paraId="3F4B931F" w14:textId="31A24E36" w:rsidR="005F0720" w:rsidRDefault="005F0720" w:rsidP="005F0720">
      <w:pPr>
        <w:numPr>
          <w:ilvl w:val="1"/>
          <w:numId w:val="5"/>
        </w:numPr>
      </w:pPr>
      <w:r w:rsidRPr="005F0720">
        <w:t>Craft prompt templates to extract and compare skills from CVs and Job Descriptions.</w:t>
      </w:r>
    </w:p>
    <w:p w14:paraId="08BC4541" w14:textId="2F856F4E" w:rsidR="005F0720" w:rsidRDefault="005F0720" w:rsidP="005F0720">
      <w:pPr>
        <w:numPr>
          <w:ilvl w:val="1"/>
          <w:numId w:val="5"/>
        </w:numPr>
      </w:pPr>
      <w:r w:rsidRPr="005F0720">
        <w:t>Implement Fit Score (%) algorithm and identify matched vs. missing skills.</w:t>
      </w:r>
    </w:p>
    <w:p w14:paraId="36C16C1B" w14:textId="1AF063DF" w:rsidR="005F0720" w:rsidRDefault="005F0720" w:rsidP="005F0720">
      <w:pPr>
        <w:numPr>
          <w:ilvl w:val="1"/>
          <w:numId w:val="5"/>
        </w:numPr>
      </w:pPr>
      <w:r w:rsidRPr="005F0720">
        <w:t>Enforce Structured JSON Outputs for seamless frontend consumption.</w:t>
      </w:r>
    </w:p>
    <w:p w14:paraId="6F51DCD0" w14:textId="147B9022" w:rsidR="006E1266" w:rsidRDefault="006E1266" w:rsidP="006E1266">
      <w:r w:rsidRPr="006E1266">
        <w:rPr>
          <w:noProof/>
        </w:rPr>
        <w:lastRenderedPageBreak/>
        <w:drawing>
          <wp:inline distT="0" distB="0" distL="0" distR="0" wp14:anchorId="6355221F" wp14:editId="461EA2D8">
            <wp:extent cx="5943600" cy="2679065"/>
            <wp:effectExtent l="0" t="0" r="0" b="6985"/>
            <wp:docPr id="13300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8025" name=""/>
                    <pic:cNvPicPr/>
                  </pic:nvPicPr>
                  <pic:blipFill>
                    <a:blip r:embed="rId17"/>
                    <a:stretch>
                      <a:fillRect/>
                    </a:stretch>
                  </pic:blipFill>
                  <pic:spPr>
                    <a:xfrm>
                      <a:off x="0" y="0"/>
                      <a:ext cx="5943600" cy="2679065"/>
                    </a:xfrm>
                    <a:prstGeom prst="rect">
                      <a:avLst/>
                    </a:prstGeom>
                  </pic:spPr>
                </pic:pic>
              </a:graphicData>
            </a:graphic>
          </wp:inline>
        </w:drawing>
      </w:r>
    </w:p>
    <w:p w14:paraId="320156C9" w14:textId="2C4F1552" w:rsidR="00B96DAB" w:rsidRDefault="00B96DAB" w:rsidP="00B96DAB">
      <w:pPr>
        <w:numPr>
          <w:ilvl w:val="0"/>
          <w:numId w:val="5"/>
        </w:numPr>
      </w:pPr>
      <w:r>
        <w:t>Issues</w:t>
      </w:r>
    </w:p>
    <w:p w14:paraId="75D086CD" w14:textId="0AB373DB" w:rsidR="008D5E79" w:rsidRPr="00B96DAB" w:rsidRDefault="00621FCE" w:rsidP="008D5E79">
      <w:pPr>
        <w:numPr>
          <w:ilvl w:val="1"/>
          <w:numId w:val="5"/>
        </w:numPr>
      </w:pPr>
      <w:r w:rsidRPr="00621FCE">
        <w:t>Need to rigorously test Gemini 1.5 Flash prompt templates and output schemas to ensure consistent structured JSON responses and handle potential API rate limits smoothly.</w:t>
      </w:r>
    </w:p>
    <w:p w14:paraId="5B84C404" w14:textId="12466131" w:rsidR="00326E9F" w:rsidRDefault="00B96DAB" w:rsidP="005F0720">
      <w:pPr>
        <w:pStyle w:val="Heading2"/>
      </w:pPr>
      <w:bookmarkStart w:id="9" w:name="_Toc243006141"/>
      <w:r w:rsidRPr="00B96DAB">
        <w:t>Nguyen Dang Hoang Khan</w:t>
      </w:r>
      <w:r>
        <w:t>g</w:t>
      </w:r>
      <w:bookmarkEnd w:id="9"/>
    </w:p>
    <w:p w14:paraId="38218FA5" w14:textId="3B1D86BF" w:rsidR="00B96DAB" w:rsidRDefault="005F0720" w:rsidP="00B96DAB">
      <w:pPr>
        <w:numPr>
          <w:ilvl w:val="0"/>
          <w:numId w:val="4"/>
        </w:numPr>
      </w:pPr>
      <w:r>
        <w:t>Done</w:t>
      </w:r>
      <w:r w:rsidR="00B96DAB" w:rsidRPr="00FF7C04">
        <w:t xml:space="preserve"> Tasks (</w:t>
      </w:r>
      <w:r>
        <w:t>Current</w:t>
      </w:r>
      <w:r w:rsidR="00B96DAB" w:rsidRPr="00FF7C04">
        <w:t xml:space="preserve"> Week - Week 2)</w:t>
      </w:r>
    </w:p>
    <w:p w14:paraId="69E76CA7" w14:textId="2925284A" w:rsidR="008D5E79" w:rsidRDefault="008D5E79" w:rsidP="00326E9F">
      <w:pPr>
        <w:numPr>
          <w:ilvl w:val="1"/>
          <w:numId w:val="4"/>
        </w:numPr>
        <w:spacing w:line="360" w:lineRule="auto"/>
      </w:pPr>
      <w:r w:rsidRPr="008D5E79">
        <w:t>Draft Project Plan (Part 4 - Schedule &amp; Management)</w:t>
      </w:r>
      <w:r>
        <w:t>.</w:t>
      </w:r>
    </w:p>
    <w:p w14:paraId="1890D34A" w14:textId="2B6B4F39" w:rsidR="00326E9F" w:rsidRDefault="00326E9F" w:rsidP="00326E9F">
      <w:pPr>
        <w:spacing w:line="360" w:lineRule="auto"/>
      </w:pPr>
      <w:r w:rsidRPr="00326E9F">
        <w:rPr>
          <w:noProof/>
        </w:rPr>
        <w:drawing>
          <wp:inline distT="0" distB="0" distL="0" distR="0" wp14:anchorId="4ECB1719" wp14:editId="4F6E0040">
            <wp:extent cx="5943600" cy="2729230"/>
            <wp:effectExtent l="0" t="0" r="0" b="0"/>
            <wp:docPr id="10606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4396" name=""/>
                    <pic:cNvPicPr/>
                  </pic:nvPicPr>
                  <pic:blipFill>
                    <a:blip r:embed="rId18"/>
                    <a:stretch>
                      <a:fillRect/>
                    </a:stretch>
                  </pic:blipFill>
                  <pic:spPr>
                    <a:xfrm>
                      <a:off x="0" y="0"/>
                      <a:ext cx="5943600" cy="2729230"/>
                    </a:xfrm>
                    <a:prstGeom prst="rect">
                      <a:avLst/>
                    </a:prstGeom>
                  </pic:spPr>
                </pic:pic>
              </a:graphicData>
            </a:graphic>
          </wp:inline>
        </w:drawing>
      </w:r>
    </w:p>
    <w:p w14:paraId="7DDBEDE2" w14:textId="77777777" w:rsidR="005F0720" w:rsidRDefault="005F0720" w:rsidP="005F0720">
      <w:pPr>
        <w:numPr>
          <w:ilvl w:val="0"/>
          <w:numId w:val="5"/>
        </w:numPr>
      </w:pPr>
      <w:r>
        <w:t>Todo Task (Next Week – Week 3)</w:t>
      </w:r>
    </w:p>
    <w:p w14:paraId="0B19F515" w14:textId="32FB5020" w:rsidR="005F0720" w:rsidRDefault="005F0720" w:rsidP="005F0720">
      <w:pPr>
        <w:numPr>
          <w:ilvl w:val="1"/>
          <w:numId w:val="5"/>
        </w:numPr>
      </w:pPr>
      <w:r w:rsidRPr="005F0720">
        <w:t>Build UI components for JD text input and drag-and-drop CV PDF upload (/analysis).</w:t>
      </w:r>
    </w:p>
    <w:p w14:paraId="4DE384DF" w14:textId="230CDAD9" w:rsidR="005F0720" w:rsidRDefault="005F0720" w:rsidP="005F0720">
      <w:pPr>
        <w:numPr>
          <w:ilvl w:val="1"/>
          <w:numId w:val="5"/>
        </w:numPr>
      </w:pPr>
      <w:r w:rsidRPr="005F0720">
        <w:t>Integrate client/server PDF parsing library (pdf-parse) to extract raw CV text.</w:t>
      </w:r>
    </w:p>
    <w:p w14:paraId="5CCA5D3C" w14:textId="12F43963" w:rsidR="005F0720" w:rsidRDefault="005F0720" w:rsidP="005F0720">
      <w:pPr>
        <w:numPr>
          <w:ilvl w:val="1"/>
          <w:numId w:val="5"/>
        </w:numPr>
      </w:pPr>
      <w:r w:rsidRPr="005F0720">
        <w:t>Connect frontend form submission to /api/analyze-fit with loading indicators.</w:t>
      </w:r>
    </w:p>
    <w:p w14:paraId="40924F00" w14:textId="38042CB3" w:rsidR="005F0720" w:rsidRDefault="005F0720" w:rsidP="005F0720">
      <w:pPr>
        <w:numPr>
          <w:ilvl w:val="1"/>
          <w:numId w:val="5"/>
        </w:numPr>
      </w:pPr>
      <w:r w:rsidRPr="005F0720">
        <w:t>Render analysis results (Match Score bar, Matched/Missing skills) based on Screen 2 UI prototype.</w:t>
      </w:r>
    </w:p>
    <w:p w14:paraId="17A147B7" w14:textId="3BF2BACC" w:rsidR="006E1266" w:rsidRDefault="006E1266" w:rsidP="006E1266">
      <w:r w:rsidRPr="006E1266">
        <w:rPr>
          <w:noProof/>
        </w:rPr>
        <w:lastRenderedPageBreak/>
        <w:drawing>
          <wp:inline distT="0" distB="0" distL="0" distR="0" wp14:anchorId="69F4E884" wp14:editId="39DE0D7D">
            <wp:extent cx="5943600" cy="2645410"/>
            <wp:effectExtent l="0" t="0" r="0" b="2540"/>
            <wp:docPr id="124131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1435" name=""/>
                    <pic:cNvPicPr/>
                  </pic:nvPicPr>
                  <pic:blipFill>
                    <a:blip r:embed="rId19"/>
                    <a:stretch>
                      <a:fillRect/>
                    </a:stretch>
                  </pic:blipFill>
                  <pic:spPr>
                    <a:xfrm>
                      <a:off x="0" y="0"/>
                      <a:ext cx="5943600" cy="2645410"/>
                    </a:xfrm>
                    <a:prstGeom prst="rect">
                      <a:avLst/>
                    </a:prstGeom>
                  </pic:spPr>
                </pic:pic>
              </a:graphicData>
            </a:graphic>
          </wp:inline>
        </w:drawing>
      </w:r>
    </w:p>
    <w:p w14:paraId="1D1D529C" w14:textId="00C7C695" w:rsidR="00B96DAB" w:rsidRDefault="00B96DAB" w:rsidP="00B96DAB">
      <w:pPr>
        <w:numPr>
          <w:ilvl w:val="0"/>
          <w:numId w:val="5"/>
        </w:numPr>
      </w:pPr>
      <w:r>
        <w:t>Issues</w:t>
      </w:r>
    </w:p>
    <w:p w14:paraId="2EE9A70C" w14:textId="501BEF6F" w:rsidR="00B96DAB" w:rsidRPr="00B96DAB" w:rsidRDefault="00621FCE" w:rsidP="008D5E79">
      <w:pPr>
        <w:numPr>
          <w:ilvl w:val="1"/>
          <w:numId w:val="5"/>
        </w:numPr>
      </w:pPr>
      <w:r w:rsidRPr="00621FCE">
        <w:t>Need to coordinate with Lam Gia Hung to finalize the API request/response contract for /api/analyze-fit to ensure seamless client-side PDF parsing and fit score rendering</w:t>
      </w:r>
      <w:r w:rsidR="008D5E79" w:rsidRPr="008D5E79">
        <w:t>.</w:t>
      </w:r>
    </w:p>
    <w:p w14:paraId="5BD856A4" w14:textId="77777777" w:rsidR="007C47A5" w:rsidRDefault="007C47A5" w:rsidP="008D5E79">
      <w:pPr>
        <w:pStyle w:val="Heading1"/>
        <w:numPr>
          <w:ilvl w:val="0"/>
          <w:numId w:val="0"/>
        </w:numPr>
      </w:pPr>
      <w:bookmarkStart w:id="10" w:name="_Toc447095917"/>
      <w:bookmarkStart w:id="11" w:name="_Toc512930369"/>
      <w:bookmarkStart w:id="12" w:name="_Toc447095932"/>
      <w:bookmarkStart w:id="13" w:name="_Toc512930370"/>
      <w:bookmarkEnd w:id="0"/>
      <w:bookmarkEnd w:id="2"/>
      <w:bookmarkEnd w:id="3"/>
      <w:bookmarkEnd w:id="10"/>
      <w:bookmarkEnd w:id="11"/>
      <w:bookmarkEnd w:id="12"/>
      <w:bookmarkEnd w:id="13"/>
    </w:p>
    <w:sectPr w:rsidR="007C47A5">
      <w:headerReference w:type="default" r:id="rId20"/>
      <w:footerReference w:type="default" r:id="rId21"/>
      <w:headerReference w:type="first" r:id="rId22"/>
      <w:footerReference w:type="first" r:id="rId2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B4EF" w14:textId="77777777" w:rsidR="00E44001" w:rsidRDefault="00E44001">
      <w:r>
        <w:separator/>
      </w:r>
    </w:p>
  </w:endnote>
  <w:endnote w:type="continuationSeparator" w:id="0">
    <w:p w14:paraId="084DE2EE" w14:textId="77777777" w:rsidR="00E44001" w:rsidRDefault="00E44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D60F"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6FD20B"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832BBEF" w14:textId="77777777">
      <w:tc>
        <w:tcPr>
          <w:tcW w:w="3162" w:type="dxa"/>
          <w:tcBorders>
            <w:top w:val="nil"/>
            <w:left w:val="nil"/>
            <w:bottom w:val="nil"/>
            <w:right w:val="nil"/>
          </w:tcBorders>
        </w:tcPr>
        <w:p w14:paraId="280C9930" w14:textId="77777777" w:rsidR="00694855" w:rsidRDefault="00694855">
          <w:pPr>
            <w:ind w:right="360"/>
          </w:pPr>
          <w:r>
            <w:t>Confidential</w:t>
          </w:r>
        </w:p>
      </w:tc>
      <w:tc>
        <w:tcPr>
          <w:tcW w:w="3162" w:type="dxa"/>
          <w:tcBorders>
            <w:top w:val="nil"/>
            <w:left w:val="nil"/>
            <w:bottom w:val="nil"/>
            <w:right w:val="nil"/>
          </w:tcBorders>
        </w:tcPr>
        <w:p w14:paraId="065D8348" w14:textId="22CEF142" w:rsidR="00694855" w:rsidRDefault="00694855">
          <w:pPr>
            <w:jc w:val="center"/>
          </w:pPr>
          <w:r>
            <w:sym w:font="Symbol" w:char="F0D3"/>
          </w:r>
          <w:r w:rsidR="003E0DC4">
            <w:t xml:space="preserve"> GROUP 3</w:t>
          </w:r>
          <w:r>
            <w:t xml:space="preserve">, </w:t>
          </w:r>
          <w:r>
            <w:fldChar w:fldCharType="begin"/>
          </w:r>
          <w:r>
            <w:instrText xml:space="preserve"> DATE \@ "yyyy" </w:instrText>
          </w:r>
          <w:r>
            <w:fldChar w:fldCharType="separate"/>
          </w:r>
          <w:r w:rsidR="00621FCE">
            <w:rPr>
              <w:noProof/>
            </w:rPr>
            <w:t>2026</w:t>
          </w:r>
          <w:r>
            <w:fldChar w:fldCharType="end"/>
          </w:r>
        </w:p>
      </w:tc>
      <w:tc>
        <w:tcPr>
          <w:tcW w:w="3162" w:type="dxa"/>
          <w:tcBorders>
            <w:top w:val="nil"/>
            <w:left w:val="nil"/>
            <w:bottom w:val="nil"/>
            <w:right w:val="nil"/>
          </w:tcBorders>
        </w:tcPr>
        <w:p w14:paraId="4C822783"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D609685"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D2FD"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12C0" w14:textId="77777777" w:rsidR="00E44001" w:rsidRDefault="00E44001">
      <w:r>
        <w:separator/>
      </w:r>
    </w:p>
  </w:footnote>
  <w:footnote w:type="continuationSeparator" w:id="0">
    <w:p w14:paraId="21864B0F" w14:textId="77777777" w:rsidR="00E44001" w:rsidRDefault="00E44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D577" w14:textId="77777777" w:rsidR="00694855" w:rsidRDefault="00694855">
    <w:pPr>
      <w:rPr>
        <w:sz w:val="24"/>
      </w:rPr>
    </w:pPr>
  </w:p>
  <w:p w14:paraId="598C286C" w14:textId="77777777" w:rsidR="00694855" w:rsidRDefault="00694855">
    <w:pPr>
      <w:pBdr>
        <w:top w:val="single" w:sz="6" w:space="1" w:color="auto"/>
      </w:pBdr>
      <w:rPr>
        <w:sz w:val="24"/>
      </w:rPr>
    </w:pPr>
  </w:p>
  <w:p w14:paraId="70F78A2D" w14:textId="0C8E8C2A" w:rsidR="00694855" w:rsidRDefault="003E0DC4">
    <w:pPr>
      <w:pBdr>
        <w:bottom w:val="single" w:sz="6" w:space="1" w:color="auto"/>
      </w:pBdr>
      <w:jc w:val="right"/>
      <w:rPr>
        <w:sz w:val="24"/>
      </w:rPr>
    </w:pPr>
    <w:r>
      <w:rPr>
        <w:rFonts w:ascii="Arial" w:hAnsi="Arial"/>
        <w:b/>
        <w:sz w:val="36"/>
      </w:rPr>
      <w:t>GROUP 3</w:t>
    </w:r>
    <w:r w:rsidR="00A1120C">
      <w:rPr>
        <w:rFonts w:ascii="Arial" w:hAnsi="Arial"/>
        <w:b/>
        <w:sz w:val="36"/>
      </w:rPr>
      <w:t xml:space="preserve"> (24C01)</w:t>
    </w:r>
  </w:p>
  <w:p w14:paraId="637CE378"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5654A0AA" w14:textId="77777777">
      <w:tc>
        <w:tcPr>
          <w:tcW w:w="6379" w:type="dxa"/>
        </w:tcPr>
        <w:p w14:paraId="69F618A5" w14:textId="177B2FAD" w:rsidR="00694855" w:rsidRDefault="00E94CDF">
          <w:r w:rsidRPr="00E94CDF">
            <w:t>InterviewBuddy</w:t>
          </w:r>
        </w:p>
      </w:tc>
      <w:tc>
        <w:tcPr>
          <w:tcW w:w="3179" w:type="dxa"/>
        </w:tcPr>
        <w:p w14:paraId="211C50CE" w14:textId="5AFC390A" w:rsidR="00694855" w:rsidRDefault="00694855">
          <w:pPr>
            <w:tabs>
              <w:tab w:val="left" w:pos="1135"/>
            </w:tabs>
            <w:spacing w:before="40"/>
            <w:ind w:right="68"/>
          </w:pPr>
          <w:r>
            <w:t xml:space="preserve"> Version:          1.0</w:t>
          </w:r>
        </w:p>
      </w:tc>
    </w:tr>
    <w:tr w:rsidR="00694855" w14:paraId="640402B3" w14:textId="77777777">
      <w:tc>
        <w:tcPr>
          <w:tcW w:w="6379" w:type="dxa"/>
        </w:tcPr>
        <w:p w14:paraId="07A46B95" w14:textId="21FDA461" w:rsidR="00694855" w:rsidRDefault="00E94CDF">
          <w:r w:rsidRPr="00E94CDF">
            <w:t xml:space="preserve">Weekly Report </w:t>
          </w:r>
          <w:r>
            <w:t>–</w:t>
          </w:r>
          <w:r w:rsidRPr="00E94CDF">
            <w:t xml:space="preserve"> </w:t>
          </w:r>
          <w:r w:rsidR="00D26747">
            <w:t>Week</w:t>
          </w:r>
          <w:r w:rsidRPr="00E94CDF">
            <w:t xml:space="preserve"> </w:t>
          </w:r>
          <w:r w:rsidR="009A464E">
            <w:t>2</w:t>
          </w:r>
        </w:p>
      </w:tc>
      <w:tc>
        <w:tcPr>
          <w:tcW w:w="3179" w:type="dxa"/>
        </w:tcPr>
        <w:p w14:paraId="49BFF417" w14:textId="6543409F" w:rsidR="00694855" w:rsidRDefault="00694855">
          <w:r>
            <w:t xml:space="preserve">  Date: </w:t>
          </w:r>
          <w:r w:rsidR="00501957">
            <w:t>1</w:t>
          </w:r>
          <w:r w:rsidR="009A464E">
            <w:t>7</w:t>
          </w:r>
          <w:r w:rsidR="00501957">
            <w:t>/Oct/26</w:t>
          </w:r>
        </w:p>
      </w:tc>
    </w:tr>
    <w:tr w:rsidR="00694855" w14:paraId="5A7F3920" w14:textId="77777777">
      <w:tc>
        <w:tcPr>
          <w:tcW w:w="9558" w:type="dxa"/>
          <w:gridSpan w:val="2"/>
        </w:tcPr>
        <w:p w14:paraId="08E87FE5" w14:textId="0FD908D3" w:rsidR="00694855" w:rsidRDefault="00E94CDF">
          <w:r w:rsidRPr="00E94CDF">
            <w:t>InterviewBuddy_WR_</w:t>
          </w:r>
          <w:r w:rsidR="00D26747">
            <w:t>W</w:t>
          </w:r>
          <w:r w:rsidR="009A464E">
            <w:t>2_v1.0</w:t>
          </w:r>
        </w:p>
      </w:tc>
    </w:tr>
  </w:tbl>
  <w:p w14:paraId="5DBF5EA9"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5F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D981E00"/>
    <w:multiLevelType w:val="hybridMultilevel"/>
    <w:tmpl w:val="81783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01F62"/>
    <w:multiLevelType w:val="multilevel"/>
    <w:tmpl w:val="6EC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00D39"/>
    <w:multiLevelType w:val="hybridMultilevel"/>
    <w:tmpl w:val="9080F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767093"/>
    <w:multiLevelType w:val="multilevel"/>
    <w:tmpl w:val="311674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12688368">
    <w:abstractNumId w:val="0"/>
  </w:num>
  <w:num w:numId="2" w16cid:durableId="769161197">
    <w:abstractNumId w:val="6"/>
  </w:num>
  <w:num w:numId="3" w16cid:durableId="536815671">
    <w:abstractNumId w:val="1"/>
  </w:num>
  <w:num w:numId="4" w16cid:durableId="1798837618">
    <w:abstractNumId w:val="4"/>
  </w:num>
  <w:num w:numId="5" w16cid:durableId="476147654">
    <w:abstractNumId w:val="2"/>
  </w:num>
  <w:num w:numId="6" w16cid:durableId="1946384757">
    <w:abstractNumId w:val="3"/>
  </w:num>
  <w:num w:numId="7" w16cid:durableId="52861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F"/>
    <w:rsid w:val="00001FCF"/>
    <w:rsid w:val="000736C1"/>
    <w:rsid w:val="000F4FDE"/>
    <w:rsid w:val="000F75F0"/>
    <w:rsid w:val="00142E97"/>
    <w:rsid w:val="00282D12"/>
    <w:rsid w:val="00286B2A"/>
    <w:rsid w:val="00325570"/>
    <w:rsid w:val="00326E9F"/>
    <w:rsid w:val="003366CC"/>
    <w:rsid w:val="003C2EE9"/>
    <w:rsid w:val="003E0DC4"/>
    <w:rsid w:val="004813D4"/>
    <w:rsid w:val="004B3512"/>
    <w:rsid w:val="00501957"/>
    <w:rsid w:val="005F0720"/>
    <w:rsid w:val="00621FCE"/>
    <w:rsid w:val="00633818"/>
    <w:rsid w:val="00641F97"/>
    <w:rsid w:val="00694855"/>
    <w:rsid w:val="006A11F2"/>
    <w:rsid w:val="006E1266"/>
    <w:rsid w:val="00722A9B"/>
    <w:rsid w:val="0079587B"/>
    <w:rsid w:val="007C47A5"/>
    <w:rsid w:val="007F2CAD"/>
    <w:rsid w:val="008865D1"/>
    <w:rsid w:val="008D5E79"/>
    <w:rsid w:val="00997609"/>
    <w:rsid w:val="009A464E"/>
    <w:rsid w:val="00A1120C"/>
    <w:rsid w:val="00AC2B30"/>
    <w:rsid w:val="00B96DAB"/>
    <w:rsid w:val="00BD4747"/>
    <w:rsid w:val="00BD4E1F"/>
    <w:rsid w:val="00BF372F"/>
    <w:rsid w:val="00D26747"/>
    <w:rsid w:val="00DD3906"/>
    <w:rsid w:val="00E04039"/>
    <w:rsid w:val="00E31284"/>
    <w:rsid w:val="00E44001"/>
    <w:rsid w:val="00E94CDF"/>
    <w:rsid w:val="00EE45BC"/>
    <w:rsid w:val="00F53A14"/>
    <w:rsid w:val="00F761F6"/>
    <w:rsid w:val="00FF1366"/>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1FBB0"/>
  <w15:chartTrackingRefBased/>
  <w15:docId w15:val="{D0C01F10-1A85-492B-B337-5FAE5115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0720"/>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character" w:customStyle="1" w:styleId="BodyTextChar">
    <w:name w:val="Body Text Char"/>
    <w:basedOn w:val="DefaultParagraphFont"/>
    <w:link w:val="BodyText"/>
    <w:rsid w:val="00481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tatus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1B9AF-DEA5-4678-8604-C3D68161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rup_status_sp</Template>
  <TotalTime>40</TotalTime>
  <Pages>9</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Weekly Report - Week 2</vt:lpstr>
    </vt:vector>
  </TitlesOfParts>
  <Company>GROUP 3 (24C01)</Company>
  <LinksUpToDate>false</LinksUpToDate>
  <CharactersWithSpaces>4880</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 - Week 2</dc:title>
  <dc:subject>InterviewBuddy</dc:subject>
  <dc:creator>NGUYEN</dc:creator>
  <cp:keywords/>
  <dc:description/>
  <cp:lastModifiedBy>Nguyên Đào</cp:lastModifiedBy>
  <cp:revision>8</cp:revision>
  <cp:lastPrinted>1899-12-31T17:00:00Z</cp:lastPrinted>
  <dcterms:created xsi:type="dcterms:W3CDTF">2026-10-17T18:12:00Z</dcterms:created>
  <dcterms:modified xsi:type="dcterms:W3CDTF">2026-10-18T08:16:00Z</dcterms:modified>
</cp:coreProperties>
</file>